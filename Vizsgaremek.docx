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2DBCC" w14:textId="77777777" w:rsidR="0074463C" w:rsidRPr="00040F21" w:rsidRDefault="00000000">
      <w:pPr>
        <w:pStyle w:val="Nincstrkz"/>
        <w:jc w:val="center"/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940AEF" wp14:editId="639E8DC3">
                <wp:simplePos x="0" y="0"/>
                <wp:positionH relativeFrom="column">
                  <wp:posOffset>-3342005</wp:posOffset>
                </wp:positionH>
                <wp:positionV relativeFrom="paragraph">
                  <wp:posOffset>-229871</wp:posOffset>
                </wp:positionV>
                <wp:extent cx="6323332" cy="900000"/>
                <wp:effectExtent l="0" t="2076450" r="0" b="2072005"/>
                <wp:wrapNone/>
                <wp:docPr id="2018447398" name="Téglala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78975">
                          <a:off x="0" y="0"/>
                          <a:ext cx="6323332" cy="900000"/>
                        </a:xfrm>
                        <a:prstGeom prst="rect">
                          <a:avLst/>
                        </a:prstGeom>
                        <a:solidFill>
                          <a:srgbClr val="363922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10308" id="Téglalap 2" o:spid="_x0000_s1026" style="position:absolute;margin-left:-263.15pt;margin-top:-18.1pt;width:497.9pt;height:70.85pt;rotation:-2862858fd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" fillcolor="#363922" stroked="f">
                <v:textbox inset="0,0,0,0"/>
              </v:rect>
            </w:pict>
          </mc:Fallback>
        </mc:AlternateContent>
      </w:r>
      <w:r w:rsidRPr="00040F21">
        <w:rPr>
          <w:rFonts w:ascii="Times New Roman" w:hAnsi="Times New Roman"/>
          <w:noProof/>
        </w:rPr>
        <w:drawing>
          <wp:inline distT="0" distB="0" distL="0" distR="0" wp14:anchorId="628EF6E4" wp14:editId="21A2728E">
            <wp:extent cx="2917941" cy="2421011"/>
            <wp:effectExtent l="0" t="0" r="0" b="0"/>
            <wp:docPr id="1752242139" name="Kép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7941" cy="242101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776C6E1" w14:textId="77777777" w:rsidR="0074463C" w:rsidRPr="00040F21" w:rsidRDefault="0074463C">
      <w:pPr>
        <w:pStyle w:val="Nincstrkz"/>
        <w:jc w:val="center"/>
        <w:rPr>
          <w:rFonts w:ascii="Times New Roman" w:hAnsi="Times New Roman"/>
        </w:rPr>
      </w:pPr>
    </w:p>
    <w:p w14:paraId="72B847D4" w14:textId="77777777" w:rsidR="0074463C" w:rsidRPr="00040F21" w:rsidRDefault="0074463C">
      <w:pPr>
        <w:pStyle w:val="Nincstrkz"/>
        <w:jc w:val="center"/>
        <w:rPr>
          <w:rFonts w:ascii="Times New Roman" w:hAnsi="Times New Roman"/>
        </w:rPr>
      </w:pPr>
    </w:p>
    <w:p w14:paraId="22A882A8" w14:textId="77777777" w:rsidR="0074463C" w:rsidRPr="00040F21" w:rsidRDefault="0074463C">
      <w:pPr>
        <w:pStyle w:val="Nincstrkz"/>
        <w:jc w:val="center"/>
        <w:rPr>
          <w:rFonts w:ascii="Times New Roman" w:hAnsi="Times New Roman"/>
        </w:rPr>
      </w:pPr>
    </w:p>
    <w:p w14:paraId="35A93D93" w14:textId="77777777" w:rsidR="0074463C" w:rsidRPr="00040F21" w:rsidRDefault="00000000">
      <w:pPr>
        <w:pStyle w:val="Nincstrkz"/>
        <w:jc w:val="center"/>
        <w:rPr>
          <w:rFonts w:ascii="Times New Roman" w:hAnsi="Times New Roman"/>
          <w:sz w:val="40"/>
          <w:szCs w:val="40"/>
        </w:rPr>
      </w:pPr>
      <w:r w:rsidRPr="00040F21">
        <w:rPr>
          <w:rFonts w:ascii="Times New Roman" w:hAnsi="Times New Roman"/>
          <w:sz w:val="40"/>
          <w:szCs w:val="40"/>
        </w:rPr>
        <w:t>Vizsgaremek</w:t>
      </w:r>
    </w:p>
    <w:p w14:paraId="38AC0260" w14:textId="77777777" w:rsidR="0074463C" w:rsidRPr="00040F21" w:rsidRDefault="0074463C">
      <w:pPr>
        <w:pStyle w:val="Nincstrkz"/>
        <w:jc w:val="center"/>
        <w:rPr>
          <w:rFonts w:ascii="Times New Roman" w:hAnsi="Times New Roman"/>
          <w:sz w:val="40"/>
          <w:szCs w:val="40"/>
        </w:rPr>
      </w:pPr>
    </w:p>
    <w:p w14:paraId="39E3EBC6" w14:textId="77777777" w:rsidR="0074463C" w:rsidRPr="00040F21" w:rsidRDefault="00000000">
      <w:pPr>
        <w:pStyle w:val="Nincstrkz"/>
        <w:jc w:val="center"/>
        <w:rPr>
          <w:rFonts w:ascii="Times New Roman" w:hAnsi="Times New Roman"/>
          <w:sz w:val="40"/>
          <w:szCs w:val="40"/>
        </w:rPr>
      </w:pPr>
      <w:r w:rsidRPr="00040F21">
        <w:rPr>
          <w:rFonts w:ascii="Times New Roman" w:hAnsi="Times New Roman"/>
          <w:sz w:val="40"/>
          <w:szCs w:val="40"/>
        </w:rPr>
        <w:t>Szoftverfejlesztő- és tesztelő</w:t>
      </w:r>
    </w:p>
    <w:p w14:paraId="77D8EF08" w14:textId="622F7C0E" w:rsidR="0074463C" w:rsidRPr="00040F21" w:rsidRDefault="0074463C">
      <w:pPr>
        <w:pStyle w:val="Nincstrkz"/>
        <w:jc w:val="center"/>
        <w:rPr>
          <w:rFonts w:ascii="Times New Roman" w:hAnsi="Times New Roman"/>
        </w:rPr>
      </w:pPr>
    </w:p>
    <w:p w14:paraId="5856F985" w14:textId="34044A67" w:rsidR="0074463C" w:rsidRPr="00040F21" w:rsidRDefault="00040F21" w:rsidP="00040F21">
      <w:pPr>
        <w:pStyle w:val="Nincstrkz"/>
        <w:tabs>
          <w:tab w:val="center" w:pos="4536"/>
          <w:tab w:val="right" w:pos="9072"/>
        </w:tabs>
        <w:rPr>
          <w:rFonts w:ascii="Times New Roman" w:hAnsi="Times New Roman"/>
        </w:rPr>
      </w:pPr>
      <w:r w:rsidRPr="00040F21">
        <w:rPr>
          <w:rFonts w:ascii="Times New Roman" w:hAnsi="Times New Roman"/>
        </w:rPr>
        <w:tab/>
      </w:r>
      <w:r w:rsidR="00000000" w:rsidRPr="00040F21">
        <w:rPr>
          <w:rFonts w:ascii="Times New Roman" w:hAnsi="Times New Roman"/>
          <w:noProof/>
        </w:rPr>
        <w:drawing>
          <wp:anchor distT="0" distB="0" distL="114300" distR="114300" simplePos="0" relativeHeight="251658240" behindDoc="0" locked="0" layoutInCell="1" allowOverlap="1" wp14:anchorId="6D922C00" wp14:editId="1BAEE367">
            <wp:simplePos x="0" y="0"/>
            <wp:positionH relativeFrom="column">
              <wp:posOffset>310511</wp:posOffset>
            </wp:positionH>
            <wp:positionV relativeFrom="paragraph">
              <wp:posOffset>-630</wp:posOffset>
            </wp:positionV>
            <wp:extent cx="5130798" cy="3422654"/>
            <wp:effectExtent l="0" t="0" r="0" b="0"/>
            <wp:wrapTopAndBottom/>
            <wp:docPr id="26840836" name="Kép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0798" cy="342265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040F21">
        <w:rPr>
          <w:rFonts w:ascii="Times New Roman" w:hAnsi="Times New Roman"/>
        </w:rPr>
        <w:tab/>
      </w:r>
    </w:p>
    <w:p w14:paraId="1BAF47A6" w14:textId="25D467B1" w:rsidR="0074463C" w:rsidRPr="00040F21" w:rsidRDefault="0074463C">
      <w:pPr>
        <w:pStyle w:val="Nincstrkz"/>
        <w:jc w:val="center"/>
        <w:rPr>
          <w:rFonts w:ascii="Times New Roman" w:hAnsi="Times New Roman"/>
        </w:rPr>
      </w:pPr>
    </w:p>
    <w:p w14:paraId="4F70E10F" w14:textId="3876EB6B" w:rsidR="00040F21" w:rsidRDefault="00000000">
      <w:pPr>
        <w:pStyle w:val="Nincstrkz"/>
        <w:ind w:left="1134" w:hanging="1134"/>
        <w:rPr>
          <w:rFonts w:ascii="Times New Roman" w:hAnsi="Times New Roman"/>
        </w:rPr>
      </w:pPr>
      <w:r w:rsidRPr="00040F21">
        <w:rPr>
          <w:rFonts w:ascii="Times New Roman" w:hAnsi="Times New Roman"/>
        </w:rPr>
        <w:t xml:space="preserve">Készítette: </w:t>
      </w:r>
      <w:r w:rsidR="00040F21">
        <w:rPr>
          <w:rFonts w:ascii="Times New Roman" w:hAnsi="Times New Roman"/>
        </w:rPr>
        <w:tab/>
      </w:r>
      <w:r w:rsidRPr="00040F21">
        <w:rPr>
          <w:rFonts w:ascii="Times New Roman" w:hAnsi="Times New Roman"/>
        </w:rPr>
        <w:t xml:space="preserve">Róka Tamara </w:t>
      </w:r>
    </w:p>
    <w:p w14:paraId="2E5C6719" w14:textId="333D3D99" w:rsidR="0074463C" w:rsidRPr="00040F21" w:rsidRDefault="00000000" w:rsidP="00040F21">
      <w:pPr>
        <w:pStyle w:val="Nincstrkz"/>
        <w:ind w:left="1134"/>
        <w:rPr>
          <w:rFonts w:ascii="Times New Roman" w:hAnsi="Times New Roman"/>
        </w:rPr>
      </w:pPr>
      <w:r w:rsidRPr="00040F21">
        <w:rPr>
          <w:rFonts w:ascii="Times New Roman" w:hAnsi="Times New Roman"/>
        </w:rPr>
        <w:t>Komoróczy László Balázs</w:t>
      </w:r>
    </w:p>
    <w:p w14:paraId="29EC01F9" w14:textId="37D1E987" w:rsidR="0074463C" w:rsidRPr="00040F21" w:rsidRDefault="0074463C">
      <w:pPr>
        <w:pStyle w:val="Nincstrkz"/>
        <w:jc w:val="center"/>
        <w:rPr>
          <w:rFonts w:ascii="Times New Roman" w:hAnsi="Times New Roman"/>
        </w:rPr>
      </w:pPr>
    </w:p>
    <w:p w14:paraId="5E1489C4" w14:textId="52B72104" w:rsidR="0074463C" w:rsidRPr="00040F21" w:rsidRDefault="00040F21">
      <w:pPr>
        <w:pStyle w:val="Nincstrkz"/>
        <w:jc w:val="center"/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70117060" wp14:editId="1B206615">
                <wp:simplePos x="0" y="0"/>
                <wp:positionH relativeFrom="column">
                  <wp:posOffset>2367914</wp:posOffset>
                </wp:positionH>
                <wp:positionV relativeFrom="paragraph">
                  <wp:posOffset>156844</wp:posOffset>
                </wp:positionV>
                <wp:extent cx="6323332" cy="900000"/>
                <wp:effectExtent l="0" t="2076450" r="0" b="2072005"/>
                <wp:wrapNone/>
                <wp:docPr id="1645426181" name="Téglala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78975">
                          <a:off x="0" y="0"/>
                          <a:ext cx="6323332" cy="900000"/>
                        </a:xfrm>
                        <a:prstGeom prst="rect">
                          <a:avLst/>
                        </a:prstGeom>
                        <a:solidFill>
                          <a:srgbClr val="C89E5C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8BB4CD" id="Téglalap 2" o:spid="_x0000_s1026" style="position:absolute;margin-left:186.45pt;margin-top:12.35pt;width:497.9pt;height:70.85pt;rotation:-2862858fd;z-index:-251659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" fillcolor="#c89e5c" stroked="f">
                <v:textbox inset="0,0,0,0"/>
              </v:rect>
            </w:pict>
          </mc:Fallback>
        </mc:AlternateContent>
      </w:r>
      <w:r w:rsidR="00000000" w:rsidRPr="00040F21">
        <w:rPr>
          <w:rFonts w:ascii="Times New Roman" w:hAnsi="Times New Roman"/>
        </w:rPr>
        <w:t>2026.</w:t>
      </w:r>
    </w:p>
    <w:p w14:paraId="54F61C03" w14:textId="77777777" w:rsidR="0074463C" w:rsidRPr="00040F21" w:rsidRDefault="0074463C">
      <w:pPr>
        <w:pStyle w:val="Nincstrkz"/>
        <w:jc w:val="center"/>
        <w:rPr>
          <w:rFonts w:ascii="Times New Roman" w:hAnsi="Times New Roman"/>
        </w:rPr>
      </w:pPr>
    </w:p>
    <w:p w14:paraId="50228277" w14:textId="77777777" w:rsidR="001D2695" w:rsidRDefault="001D2695">
      <w:pPr>
        <w:pStyle w:val="Nincstrkz"/>
        <w:jc w:val="center"/>
        <w:rPr>
          <w:rFonts w:ascii="Times New Roman" w:hAnsi="Times New Roman"/>
        </w:rPr>
      </w:pPr>
    </w:p>
    <w:p w14:paraId="009D89F1" w14:textId="4B8533D6" w:rsidR="0074463C" w:rsidRPr="001D2695" w:rsidRDefault="00000000">
      <w:pPr>
        <w:pStyle w:val="Nincstrkz"/>
        <w:jc w:val="center"/>
        <w:rPr>
          <w:rFonts w:ascii="Times New Roman" w:hAnsi="Times New Roman"/>
          <w:sz w:val="40"/>
          <w:szCs w:val="40"/>
        </w:rPr>
      </w:pPr>
      <w:r w:rsidRPr="001D2695">
        <w:rPr>
          <w:rFonts w:ascii="Times New Roman" w:hAnsi="Times New Roman"/>
          <w:sz w:val="40"/>
          <w:szCs w:val="40"/>
        </w:rPr>
        <w:lastRenderedPageBreak/>
        <w:t>Tartalomjegyzék</w:t>
      </w:r>
    </w:p>
    <w:p w14:paraId="36C196C7" w14:textId="77777777" w:rsidR="0074463C" w:rsidRPr="00040F21" w:rsidRDefault="0074463C">
      <w:pPr>
        <w:pStyle w:val="Tartalomjegyzkcmsora"/>
        <w:outlineLvl w:val="9"/>
        <w:rPr>
          <w:rFonts w:ascii="Times New Roman" w:hAnsi="Times New Roman"/>
        </w:rPr>
      </w:pPr>
    </w:p>
    <w:p w14:paraId="09D3A5C7" w14:textId="6801DE5F" w:rsidR="00A9644A" w:rsidRPr="00A9644A" w:rsidRDefault="00000000" w:rsidP="00A9644A">
      <w:pPr>
        <w:pStyle w:val="TJ1"/>
        <w:tabs>
          <w:tab w:val="right" w:leader="dot" w:pos="9062"/>
        </w:tabs>
        <w:spacing w:line="360" w:lineRule="auto"/>
        <w:rPr>
          <w:rFonts w:ascii="Times New Roman" w:eastAsiaTheme="minorEastAsia" w:hAnsi="Times New Roman"/>
          <w:noProof/>
          <w:kern w:val="2"/>
          <w:lang w:eastAsia="hu-HU"/>
          <w14:ligatures w14:val="standardContextual"/>
        </w:rPr>
      </w:pPr>
      <w:r w:rsidRPr="00A9644A">
        <w:rPr>
          <w:rFonts w:ascii="Times New Roman" w:eastAsia="Times New Roman" w:hAnsi="Times New Roman"/>
          <w:color w:val="0F4761"/>
          <w:kern w:val="0"/>
          <w:lang w:eastAsia="hu-HU"/>
        </w:rPr>
        <w:fldChar w:fldCharType="begin"/>
      </w:r>
      <w:r w:rsidRPr="00A9644A">
        <w:rPr>
          <w:rFonts w:ascii="Times New Roman" w:hAnsi="Times New Roman"/>
        </w:rPr>
        <w:instrText xml:space="preserve"> TOC \o "1-3" \u \h </w:instrText>
      </w:r>
      <w:r w:rsidRPr="00A9644A">
        <w:rPr>
          <w:rFonts w:ascii="Times New Roman" w:eastAsia="Times New Roman" w:hAnsi="Times New Roman"/>
          <w:color w:val="0F4761"/>
          <w:kern w:val="0"/>
          <w:lang w:eastAsia="hu-HU"/>
        </w:rPr>
        <w:fldChar w:fldCharType="separate"/>
      </w:r>
      <w:hyperlink w:anchor="_Toc239536431" w:history="1">
        <w:r w:rsidR="00A9644A" w:rsidRPr="00A9644A">
          <w:rPr>
            <w:rStyle w:val="Hiperhivatkozs"/>
            <w:rFonts w:ascii="Times New Roman" w:hAnsi="Times New Roman"/>
            <w:noProof/>
          </w:rPr>
          <w:t>Bevezetés</w:t>
        </w:r>
        <w:r w:rsidR="00A9644A" w:rsidRPr="00A9644A">
          <w:rPr>
            <w:rFonts w:ascii="Times New Roman" w:hAnsi="Times New Roman"/>
            <w:noProof/>
          </w:rPr>
          <w:tab/>
        </w:r>
        <w:r w:rsidR="00A9644A" w:rsidRPr="00A9644A">
          <w:rPr>
            <w:rFonts w:ascii="Times New Roman" w:hAnsi="Times New Roman"/>
            <w:noProof/>
          </w:rPr>
          <w:fldChar w:fldCharType="begin"/>
        </w:r>
        <w:r w:rsidR="00A9644A" w:rsidRPr="00A9644A">
          <w:rPr>
            <w:rFonts w:ascii="Times New Roman" w:hAnsi="Times New Roman"/>
            <w:noProof/>
          </w:rPr>
          <w:instrText xml:space="preserve"> PAGEREF _Toc239536431 \h </w:instrText>
        </w:r>
        <w:r w:rsidR="00A9644A" w:rsidRPr="00A9644A">
          <w:rPr>
            <w:rFonts w:ascii="Times New Roman" w:hAnsi="Times New Roman"/>
            <w:noProof/>
          </w:rPr>
        </w:r>
        <w:r w:rsidR="00A9644A" w:rsidRPr="00A9644A">
          <w:rPr>
            <w:rFonts w:ascii="Times New Roman" w:hAnsi="Times New Roman"/>
            <w:noProof/>
          </w:rPr>
          <w:fldChar w:fldCharType="separate"/>
        </w:r>
        <w:r w:rsidR="00A9644A" w:rsidRPr="00A9644A">
          <w:rPr>
            <w:rFonts w:ascii="Times New Roman" w:hAnsi="Times New Roman"/>
            <w:noProof/>
          </w:rPr>
          <w:t>2</w:t>
        </w:r>
        <w:r w:rsidR="00A9644A" w:rsidRPr="00A9644A">
          <w:rPr>
            <w:rFonts w:ascii="Times New Roman" w:hAnsi="Times New Roman"/>
            <w:noProof/>
          </w:rPr>
          <w:fldChar w:fldCharType="end"/>
        </w:r>
      </w:hyperlink>
    </w:p>
    <w:p w14:paraId="178B6D2E" w14:textId="27A38293" w:rsidR="00A9644A" w:rsidRPr="00A9644A" w:rsidRDefault="00A9644A" w:rsidP="00A9644A">
      <w:pPr>
        <w:pStyle w:val="TJ1"/>
        <w:tabs>
          <w:tab w:val="right" w:leader="dot" w:pos="9062"/>
        </w:tabs>
        <w:spacing w:line="360" w:lineRule="auto"/>
        <w:rPr>
          <w:rFonts w:ascii="Times New Roman" w:eastAsiaTheme="minorEastAsia" w:hAnsi="Times New Roman"/>
          <w:noProof/>
          <w:kern w:val="2"/>
          <w:lang w:eastAsia="hu-HU"/>
          <w14:ligatures w14:val="standardContextual"/>
        </w:rPr>
      </w:pPr>
      <w:hyperlink w:anchor="_Toc239536432" w:history="1">
        <w:r w:rsidRPr="00A9644A">
          <w:rPr>
            <w:rStyle w:val="Hiperhivatkozs"/>
            <w:rFonts w:ascii="Times New Roman" w:hAnsi="Times New Roman"/>
            <w:noProof/>
          </w:rPr>
          <w:t>Fejlesztői környezet</w:t>
        </w:r>
        <w:r w:rsidRPr="00A9644A">
          <w:rPr>
            <w:rFonts w:ascii="Times New Roman" w:hAnsi="Times New Roman"/>
            <w:noProof/>
          </w:rPr>
          <w:tab/>
        </w:r>
        <w:r w:rsidRPr="00A9644A">
          <w:rPr>
            <w:rFonts w:ascii="Times New Roman" w:hAnsi="Times New Roman"/>
            <w:noProof/>
          </w:rPr>
          <w:fldChar w:fldCharType="begin"/>
        </w:r>
        <w:r w:rsidRPr="00A9644A">
          <w:rPr>
            <w:rFonts w:ascii="Times New Roman" w:hAnsi="Times New Roman"/>
            <w:noProof/>
          </w:rPr>
          <w:instrText xml:space="preserve"> PAGEREF _Toc239536432 \h </w:instrText>
        </w:r>
        <w:r w:rsidRPr="00A9644A">
          <w:rPr>
            <w:rFonts w:ascii="Times New Roman" w:hAnsi="Times New Roman"/>
            <w:noProof/>
          </w:rPr>
        </w:r>
        <w:r w:rsidRPr="00A9644A">
          <w:rPr>
            <w:rFonts w:ascii="Times New Roman" w:hAnsi="Times New Roman"/>
            <w:noProof/>
          </w:rPr>
          <w:fldChar w:fldCharType="separate"/>
        </w:r>
        <w:r w:rsidRPr="00A9644A">
          <w:rPr>
            <w:rFonts w:ascii="Times New Roman" w:hAnsi="Times New Roman"/>
            <w:noProof/>
          </w:rPr>
          <w:t>3</w:t>
        </w:r>
        <w:r w:rsidRPr="00A9644A">
          <w:rPr>
            <w:rFonts w:ascii="Times New Roman" w:hAnsi="Times New Roman"/>
            <w:noProof/>
          </w:rPr>
          <w:fldChar w:fldCharType="end"/>
        </w:r>
      </w:hyperlink>
    </w:p>
    <w:p w14:paraId="5AE845CA" w14:textId="740ADEAA" w:rsidR="00A9644A" w:rsidRPr="00A9644A" w:rsidRDefault="00A9644A" w:rsidP="00A9644A">
      <w:pPr>
        <w:pStyle w:val="TJ1"/>
        <w:tabs>
          <w:tab w:val="right" w:leader="dot" w:pos="9062"/>
        </w:tabs>
        <w:spacing w:line="360" w:lineRule="auto"/>
        <w:rPr>
          <w:rFonts w:ascii="Times New Roman" w:eastAsiaTheme="minorEastAsia" w:hAnsi="Times New Roman"/>
          <w:noProof/>
          <w:kern w:val="2"/>
          <w:lang w:eastAsia="hu-HU"/>
          <w14:ligatures w14:val="standardContextual"/>
        </w:rPr>
      </w:pPr>
      <w:hyperlink w:anchor="_Toc239536433" w:history="1">
        <w:r w:rsidRPr="00A9644A">
          <w:rPr>
            <w:rStyle w:val="Hiperhivatkozs"/>
            <w:rFonts w:ascii="Times New Roman" w:hAnsi="Times New Roman"/>
            <w:noProof/>
          </w:rPr>
          <w:t>Funkciók</w:t>
        </w:r>
        <w:r w:rsidRPr="00A9644A">
          <w:rPr>
            <w:rFonts w:ascii="Times New Roman" w:hAnsi="Times New Roman"/>
            <w:noProof/>
          </w:rPr>
          <w:tab/>
        </w:r>
        <w:r w:rsidRPr="00A9644A">
          <w:rPr>
            <w:rFonts w:ascii="Times New Roman" w:hAnsi="Times New Roman"/>
            <w:noProof/>
          </w:rPr>
          <w:fldChar w:fldCharType="begin"/>
        </w:r>
        <w:r w:rsidRPr="00A9644A">
          <w:rPr>
            <w:rFonts w:ascii="Times New Roman" w:hAnsi="Times New Roman"/>
            <w:noProof/>
          </w:rPr>
          <w:instrText xml:space="preserve"> PAGEREF _Toc239536433 \h </w:instrText>
        </w:r>
        <w:r w:rsidRPr="00A9644A">
          <w:rPr>
            <w:rFonts w:ascii="Times New Roman" w:hAnsi="Times New Roman"/>
            <w:noProof/>
          </w:rPr>
        </w:r>
        <w:r w:rsidRPr="00A9644A">
          <w:rPr>
            <w:rFonts w:ascii="Times New Roman" w:hAnsi="Times New Roman"/>
            <w:noProof/>
          </w:rPr>
          <w:fldChar w:fldCharType="separate"/>
        </w:r>
        <w:r w:rsidRPr="00A9644A">
          <w:rPr>
            <w:rFonts w:ascii="Times New Roman" w:hAnsi="Times New Roman"/>
            <w:noProof/>
          </w:rPr>
          <w:t>5</w:t>
        </w:r>
        <w:r w:rsidRPr="00A9644A">
          <w:rPr>
            <w:rFonts w:ascii="Times New Roman" w:hAnsi="Times New Roman"/>
            <w:noProof/>
          </w:rPr>
          <w:fldChar w:fldCharType="end"/>
        </w:r>
      </w:hyperlink>
    </w:p>
    <w:p w14:paraId="1BCA4C8C" w14:textId="7114832F" w:rsidR="00A9644A" w:rsidRPr="00A9644A" w:rsidRDefault="00A9644A" w:rsidP="00A9644A">
      <w:pPr>
        <w:pStyle w:val="TJ2"/>
        <w:rPr>
          <w:rFonts w:ascii="Times New Roman" w:eastAsiaTheme="minorEastAsia" w:hAnsi="Times New Roman"/>
          <w:noProof/>
          <w:kern w:val="2"/>
          <w:lang w:eastAsia="hu-HU"/>
          <w14:ligatures w14:val="standardContextual"/>
        </w:rPr>
      </w:pPr>
      <w:hyperlink w:anchor="_Toc239536434" w:history="1">
        <w:r w:rsidRPr="00A9644A">
          <w:rPr>
            <w:rStyle w:val="Hiperhivatkozs"/>
            <w:rFonts w:ascii="Times New Roman" w:hAnsi="Times New Roman"/>
            <w:noProof/>
          </w:rPr>
          <w:t>Login:</w:t>
        </w:r>
        <w:r w:rsidRPr="00A9644A">
          <w:rPr>
            <w:rFonts w:ascii="Times New Roman" w:hAnsi="Times New Roman"/>
            <w:noProof/>
          </w:rPr>
          <w:tab/>
        </w:r>
        <w:r w:rsidRPr="00A9644A">
          <w:rPr>
            <w:rFonts w:ascii="Times New Roman" w:hAnsi="Times New Roman"/>
            <w:noProof/>
          </w:rPr>
          <w:fldChar w:fldCharType="begin"/>
        </w:r>
        <w:r w:rsidRPr="00A9644A">
          <w:rPr>
            <w:rFonts w:ascii="Times New Roman" w:hAnsi="Times New Roman"/>
            <w:noProof/>
          </w:rPr>
          <w:instrText xml:space="preserve"> PAGEREF _Toc239536434 \h </w:instrText>
        </w:r>
        <w:r w:rsidRPr="00A9644A">
          <w:rPr>
            <w:rFonts w:ascii="Times New Roman" w:hAnsi="Times New Roman"/>
            <w:noProof/>
          </w:rPr>
        </w:r>
        <w:r w:rsidRPr="00A9644A">
          <w:rPr>
            <w:rFonts w:ascii="Times New Roman" w:hAnsi="Times New Roman"/>
            <w:noProof/>
          </w:rPr>
          <w:fldChar w:fldCharType="separate"/>
        </w:r>
        <w:r w:rsidRPr="00A9644A">
          <w:rPr>
            <w:rFonts w:ascii="Times New Roman" w:hAnsi="Times New Roman"/>
            <w:noProof/>
          </w:rPr>
          <w:t>5</w:t>
        </w:r>
        <w:r w:rsidRPr="00A9644A">
          <w:rPr>
            <w:rFonts w:ascii="Times New Roman" w:hAnsi="Times New Roman"/>
            <w:noProof/>
          </w:rPr>
          <w:fldChar w:fldCharType="end"/>
        </w:r>
      </w:hyperlink>
    </w:p>
    <w:p w14:paraId="3AE75B7F" w14:textId="12161AAF" w:rsidR="00A9644A" w:rsidRPr="00A9644A" w:rsidRDefault="00A9644A" w:rsidP="00A9644A">
      <w:pPr>
        <w:pStyle w:val="TJ2"/>
        <w:rPr>
          <w:rFonts w:ascii="Times New Roman" w:eastAsiaTheme="minorEastAsia" w:hAnsi="Times New Roman"/>
          <w:noProof/>
          <w:kern w:val="2"/>
          <w:lang w:eastAsia="hu-HU"/>
          <w14:ligatures w14:val="standardContextual"/>
        </w:rPr>
      </w:pPr>
      <w:hyperlink w:anchor="_Toc239536435" w:history="1">
        <w:r w:rsidRPr="00A9644A">
          <w:rPr>
            <w:rStyle w:val="Hiperhivatkozs"/>
            <w:rFonts w:ascii="Times New Roman" w:hAnsi="Times New Roman"/>
            <w:noProof/>
          </w:rPr>
          <w:t>Vendégoldali Szolgáltatáskezelő Felület:</w:t>
        </w:r>
        <w:r w:rsidRPr="00A9644A">
          <w:rPr>
            <w:rFonts w:ascii="Times New Roman" w:hAnsi="Times New Roman"/>
            <w:noProof/>
          </w:rPr>
          <w:tab/>
        </w:r>
        <w:r w:rsidRPr="00A9644A">
          <w:rPr>
            <w:rFonts w:ascii="Times New Roman" w:hAnsi="Times New Roman"/>
            <w:noProof/>
          </w:rPr>
          <w:fldChar w:fldCharType="begin"/>
        </w:r>
        <w:r w:rsidRPr="00A9644A">
          <w:rPr>
            <w:rFonts w:ascii="Times New Roman" w:hAnsi="Times New Roman"/>
            <w:noProof/>
          </w:rPr>
          <w:instrText xml:space="preserve"> PAGEREF _Toc239536435 \h </w:instrText>
        </w:r>
        <w:r w:rsidRPr="00A9644A">
          <w:rPr>
            <w:rFonts w:ascii="Times New Roman" w:hAnsi="Times New Roman"/>
            <w:noProof/>
          </w:rPr>
        </w:r>
        <w:r w:rsidRPr="00A9644A">
          <w:rPr>
            <w:rFonts w:ascii="Times New Roman" w:hAnsi="Times New Roman"/>
            <w:noProof/>
          </w:rPr>
          <w:fldChar w:fldCharType="separate"/>
        </w:r>
        <w:r w:rsidRPr="00A9644A">
          <w:rPr>
            <w:rFonts w:ascii="Times New Roman" w:hAnsi="Times New Roman"/>
            <w:noProof/>
          </w:rPr>
          <w:t>6</w:t>
        </w:r>
        <w:r w:rsidRPr="00A9644A">
          <w:rPr>
            <w:rFonts w:ascii="Times New Roman" w:hAnsi="Times New Roman"/>
            <w:noProof/>
          </w:rPr>
          <w:fldChar w:fldCharType="end"/>
        </w:r>
      </w:hyperlink>
    </w:p>
    <w:p w14:paraId="58ADD94C" w14:textId="2AA25F40" w:rsidR="00A9644A" w:rsidRPr="00A9644A" w:rsidRDefault="00A9644A" w:rsidP="00A9644A">
      <w:pPr>
        <w:pStyle w:val="TJ2"/>
        <w:rPr>
          <w:rFonts w:ascii="Times New Roman" w:eastAsiaTheme="minorEastAsia" w:hAnsi="Times New Roman"/>
          <w:noProof/>
          <w:kern w:val="2"/>
          <w:lang w:eastAsia="hu-HU"/>
          <w14:ligatures w14:val="standardContextual"/>
        </w:rPr>
      </w:pPr>
      <w:hyperlink w:anchor="_Toc239536436" w:history="1">
        <w:r w:rsidRPr="00A9644A">
          <w:rPr>
            <w:rStyle w:val="Hiperhivatkozs"/>
            <w:rFonts w:ascii="Times New Roman" w:hAnsi="Times New Roman"/>
            <w:noProof/>
          </w:rPr>
          <w:t>Dinamikus Állapotkövetés és Visszacsatolás:</w:t>
        </w:r>
        <w:r w:rsidRPr="00A9644A">
          <w:rPr>
            <w:rFonts w:ascii="Times New Roman" w:hAnsi="Times New Roman"/>
            <w:noProof/>
          </w:rPr>
          <w:tab/>
        </w:r>
        <w:r w:rsidRPr="00A9644A">
          <w:rPr>
            <w:rFonts w:ascii="Times New Roman" w:hAnsi="Times New Roman"/>
            <w:noProof/>
          </w:rPr>
          <w:fldChar w:fldCharType="begin"/>
        </w:r>
        <w:r w:rsidRPr="00A9644A">
          <w:rPr>
            <w:rFonts w:ascii="Times New Roman" w:hAnsi="Times New Roman"/>
            <w:noProof/>
          </w:rPr>
          <w:instrText xml:space="preserve"> PAGEREF _Toc239536436 \h </w:instrText>
        </w:r>
        <w:r w:rsidRPr="00A9644A">
          <w:rPr>
            <w:rFonts w:ascii="Times New Roman" w:hAnsi="Times New Roman"/>
            <w:noProof/>
          </w:rPr>
        </w:r>
        <w:r w:rsidRPr="00A9644A">
          <w:rPr>
            <w:rFonts w:ascii="Times New Roman" w:hAnsi="Times New Roman"/>
            <w:noProof/>
          </w:rPr>
          <w:fldChar w:fldCharType="separate"/>
        </w:r>
        <w:r w:rsidRPr="00A9644A">
          <w:rPr>
            <w:rFonts w:ascii="Times New Roman" w:hAnsi="Times New Roman"/>
            <w:noProof/>
          </w:rPr>
          <w:t>7</w:t>
        </w:r>
        <w:r w:rsidRPr="00A9644A">
          <w:rPr>
            <w:rFonts w:ascii="Times New Roman" w:hAnsi="Times New Roman"/>
            <w:noProof/>
          </w:rPr>
          <w:fldChar w:fldCharType="end"/>
        </w:r>
      </w:hyperlink>
    </w:p>
    <w:p w14:paraId="2076215D" w14:textId="7D24DB7F" w:rsidR="00A9644A" w:rsidRPr="00A9644A" w:rsidRDefault="00A9644A" w:rsidP="00A9644A">
      <w:pPr>
        <w:pStyle w:val="TJ2"/>
        <w:rPr>
          <w:rFonts w:ascii="Times New Roman" w:eastAsiaTheme="minorEastAsia" w:hAnsi="Times New Roman"/>
          <w:noProof/>
          <w:kern w:val="2"/>
          <w:lang w:eastAsia="hu-HU"/>
          <w14:ligatures w14:val="standardContextual"/>
        </w:rPr>
      </w:pPr>
      <w:hyperlink w:anchor="_Toc239536437" w:history="1">
        <w:r w:rsidRPr="00A9644A">
          <w:rPr>
            <w:rStyle w:val="Hiperhivatkozs"/>
            <w:rFonts w:ascii="Times New Roman" w:hAnsi="Times New Roman"/>
            <w:noProof/>
          </w:rPr>
          <w:t>Karbantartói Kezelőfelület:</w:t>
        </w:r>
        <w:r w:rsidRPr="00A9644A">
          <w:rPr>
            <w:rFonts w:ascii="Times New Roman" w:hAnsi="Times New Roman"/>
            <w:noProof/>
          </w:rPr>
          <w:tab/>
        </w:r>
        <w:r w:rsidRPr="00A9644A">
          <w:rPr>
            <w:rFonts w:ascii="Times New Roman" w:hAnsi="Times New Roman"/>
            <w:noProof/>
          </w:rPr>
          <w:fldChar w:fldCharType="begin"/>
        </w:r>
        <w:r w:rsidRPr="00A9644A">
          <w:rPr>
            <w:rFonts w:ascii="Times New Roman" w:hAnsi="Times New Roman"/>
            <w:noProof/>
          </w:rPr>
          <w:instrText xml:space="preserve"> PAGEREF _Toc239536437 \h </w:instrText>
        </w:r>
        <w:r w:rsidRPr="00A9644A">
          <w:rPr>
            <w:rFonts w:ascii="Times New Roman" w:hAnsi="Times New Roman"/>
            <w:noProof/>
          </w:rPr>
        </w:r>
        <w:r w:rsidRPr="00A9644A">
          <w:rPr>
            <w:rFonts w:ascii="Times New Roman" w:hAnsi="Times New Roman"/>
            <w:noProof/>
          </w:rPr>
          <w:fldChar w:fldCharType="separate"/>
        </w:r>
        <w:r w:rsidRPr="00A9644A">
          <w:rPr>
            <w:rFonts w:ascii="Times New Roman" w:hAnsi="Times New Roman"/>
            <w:noProof/>
          </w:rPr>
          <w:t>8</w:t>
        </w:r>
        <w:r w:rsidRPr="00A9644A">
          <w:rPr>
            <w:rFonts w:ascii="Times New Roman" w:hAnsi="Times New Roman"/>
            <w:noProof/>
          </w:rPr>
          <w:fldChar w:fldCharType="end"/>
        </w:r>
      </w:hyperlink>
    </w:p>
    <w:p w14:paraId="6EEA9DB6" w14:textId="1210476D" w:rsidR="00A9644A" w:rsidRPr="00A9644A" w:rsidRDefault="00A9644A" w:rsidP="00A9644A">
      <w:pPr>
        <w:pStyle w:val="TJ2"/>
        <w:rPr>
          <w:rFonts w:ascii="Times New Roman" w:eastAsiaTheme="minorEastAsia" w:hAnsi="Times New Roman"/>
          <w:noProof/>
          <w:kern w:val="2"/>
          <w:lang w:eastAsia="hu-HU"/>
          <w14:ligatures w14:val="standardContextual"/>
        </w:rPr>
      </w:pPr>
      <w:hyperlink w:anchor="_Toc239536438" w:history="1">
        <w:r w:rsidRPr="00A9644A">
          <w:rPr>
            <w:rStyle w:val="Hiperhivatkozs"/>
            <w:rFonts w:ascii="Times New Roman" w:hAnsi="Times New Roman"/>
            <w:noProof/>
          </w:rPr>
          <w:t>Recepciós Vezérlőpult:</w:t>
        </w:r>
        <w:r w:rsidRPr="00A9644A">
          <w:rPr>
            <w:rFonts w:ascii="Times New Roman" w:hAnsi="Times New Roman"/>
            <w:noProof/>
          </w:rPr>
          <w:tab/>
        </w:r>
        <w:r w:rsidRPr="00A9644A">
          <w:rPr>
            <w:rFonts w:ascii="Times New Roman" w:hAnsi="Times New Roman"/>
            <w:noProof/>
          </w:rPr>
          <w:fldChar w:fldCharType="begin"/>
        </w:r>
        <w:r w:rsidRPr="00A9644A">
          <w:rPr>
            <w:rFonts w:ascii="Times New Roman" w:hAnsi="Times New Roman"/>
            <w:noProof/>
          </w:rPr>
          <w:instrText xml:space="preserve"> PAGEREF _Toc239536438 \h </w:instrText>
        </w:r>
        <w:r w:rsidRPr="00A9644A">
          <w:rPr>
            <w:rFonts w:ascii="Times New Roman" w:hAnsi="Times New Roman"/>
            <w:noProof/>
          </w:rPr>
        </w:r>
        <w:r w:rsidRPr="00A9644A">
          <w:rPr>
            <w:rFonts w:ascii="Times New Roman" w:hAnsi="Times New Roman"/>
            <w:noProof/>
          </w:rPr>
          <w:fldChar w:fldCharType="separate"/>
        </w:r>
        <w:r w:rsidRPr="00A9644A">
          <w:rPr>
            <w:rFonts w:ascii="Times New Roman" w:hAnsi="Times New Roman"/>
            <w:noProof/>
          </w:rPr>
          <w:t>9</w:t>
        </w:r>
        <w:r w:rsidRPr="00A9644A">
          <w:rPr>
            <w:rFonts w:ascii="Times New Roman" w:hAnsi="Times New Roman"/>
            <w:noProof/>
          </w:rPr>
          <w:fldChar w:fldCharType="end"/>
        </w:r>
      </w:hyperlink>
    </w:p>
    <w:p w14:paraId="39B14069" w14:textId="7227376C" w:rsidR="00A9644A" w:rsidRPr="00A9644A" w:rsidRDefault="00A9644A" w:rsidP="00A9644A">
      <w:pPr>
        <w:pStyle w:val="TJ2"/>
        <w:rPr>
          <w:rFonts w:ascii="Times New Roman" w:eastAsiaTheme="minorEastAsia" w:hAnsi="Times New Roman"/>
          <w:noProof/>
          <w:kern w:val="2"/>
          <w:lang w:eastAsia="hu-HU"/>
          <w14:ligatures w14:val="standardContextual"/>
        </w:rPr>
      </w:pPr>
      <w:hyperlink w:anchor="_Toc239536439" w:history="1">
        <w:r w:rsidRPr="00A9644A">
          <w:rPr>
            <w:rStyle w:val="Hiperhivatkozs"/>
            <w:rFonts w:ascii="Times New Roman" w:hAnsi="Times New Roman"/>
            <w:noProof/>
          </w:rPr>
          <w:t>Szobák Foglaltsági és Állapot Nyilvántartása:</w:t>
        </w:r>
        <w:r w:rsidRPr="00A9644A">
          <w:rPr>
            <w:rFonts w:ascii="Times New Roman" w:hAnsi="Times New Roman"/>
            <w:noProof/>
          </w:rPr>
          <w:tab/>
        </w:r>
        <w:r w:rsidRPr="00A9644A">
          <w:rPr>
            <w:rFonts w:ascii="Times New Roman" w:hAnsi="Times New Roman"/>
            <w:noProof/>
          </w:rPr>
          <w:fldChar w:fldCharType="begin"/>
        </w:r>
        <w:r w:rsidRPr="00A9644A">
          <w:rPr>
            <w:rFonts w:ascii="Times New Roman" w:hAnsi="Times New Roman"/>
            <w:noProof/>
          </w:rPr>
          <w:instrText xml:space="preserve"> PAGEREF _Toc239536439 \h </w:instrText>
        </w:r>
        <w:r w:rsidRPr="00A9644A">
          <w:rPr>
            <w:rFonts w:ascii="Times New Roman" w:hAnsi="Times New Roman"/>
            <w:noProof/>
          </w:rPr>
        </w:r>
        <w:r w:rsidRPr="00A9644A">
          <w:rPr>
            <w:rFonts w:ascii="Times New Roman" w:hAnsi="Times New Roman"/>
            <w:noProof/>
          </w:rPr>
          <w:fldChar w:fldCharType="separate"/>
        </w:r>
        <w:r w:rsidRPr="00A9644A">
          <w:rPr>
            <w:rFonts w:ascii="Times New Roman" w:hAnsi="Times New Roman"/>
            <w:noProof/>
          </w:rPr>
          <w:t>10</w:t>
        </w:r>
        <w:r w:rsidRPr="00A9644A">
          <w:rPr>
            <w:rFonts w:ascii="Times New Roman" w:hAnsi="Times New Roman"/>
            <w:noProof/>
          </w:rPr>
          <w:fldChar w:fldCharType="end"/>
        </w:r>
      </w:hyperlink>
    </w:p>
    <w:p w14:paraId="6000C832" w14:textId="65B54C44" w:rsidR="00A9644A" w:rsidRPr="00A9644A" w:rsidRDefault="00A9644A" w:rsidP="00A9644A">
      <w:pPr>
        <w:pStyle w:val="TJ2"/>
        <w:rPr>
          <w:rFonts w:ascii="Times New Roman" w:eastAsiaTheme="minorEastAsia" w:hAnsi="Times New Roman"/>
          <w:noProof/>
          <w:kern w:val="2"/>
          <w:lang w:eastAsia="hu-HU"/>
          <w14:ligatures w14:val="standardContextual"/>
        </w:rPr>
      </w:pPr>
      <w:hyperlink w:anchor="_Toc239536440" w:history="1">
        <w:r w:rsidRPr="00A9644A">
          <w:rPr>
            <w:rStyle w:val="Hiperhivatkozs"/>
            <w:rFonts w:ascii="Times New Roman" w:hAnsi="Times New Roman"/>
            <w:noProof/>
          </w:rPr>
          <w:t>Előzménykereső és Analitikai Modulok:</w:t>
        </w:r>
        <w:r w:rsidRPr="00A9644A">
          <w:rPr>
            <w:rFonts w:ascii="Times New Roman" w:hAnsi="Times New Roman"/>
            <w:noProof/>
          </w:rPr>
          <w:tab/>
        </w:r>
        <w:r w:rsidRPr="00A9644A">
          <w:rPr>
            <w:rFonts w:ascii="Times New Roman" w:hAnsi="Times New Roman"/>
            <w:noProof/>
          </w:rPr>
          <w:fldChar w:fldCharType="begin"/>
        </w:r>
        <w:r w:rsidRPr="00A9644A">
          <w:rPr>
            <w:rFonts w:ascii="Times New Roman" w:hAnsi="Times New Roman"/>
            <w:noProof/>
          </w:rPr>
          <w:instrText xml:space="preserve"> PAGEREF _Toc239536440 \h </w:instrText>
        </w:r>
        <w:r w:rsidRPr="00A9644A">
          <w:rPr>
            <w:rFonts w:ascii="Times New Roman" w:hAnsi="Times New Roman"/>
            <w:noProof/>
          </w:rPr>
        </w:r>
        <w:r w:rsidRPr="00A9644A">
          <w:rPr>
            <w:rFonts w:ascii="Times New Roman" w:hAnsi="Times New Roman"/>
            <w:noProof/>
          </w:rPr>
          <w:fldChar w:fldCharType="separate"/>
        </w:r>
        <w:r w:rsidRPr="00A9644A">
          <w:rPr>
            <w:rFonts w:ascii="Times New Roman" w:hAnsi="Times New Roman"/>
            <w:noProof/>
          </w:rPr>
          <w:t>11</w:t>
        </w:r>
        <w:r w:rsidRPr="00A9644A">
          <w:rPr>
            <w:rFonts w:ascii="Times New Roman" w:hAnsi="Times New Roman"/>
            <w:noProof/>
          </w:rPr>
          <w:fldChar w:fldCharType="end"/>
        </w:r>
      </w:hyperlink>
    </w:p>
    <w:p w14:paraId="190D0E04" w14:textId="479906D9" w:rsidR="00A9644A" w:rsidRPr="00A9644A" w:rsidRDefault="00A9644A" w:rsidP="00A9644A">
      <w:pPr>
        <w:pStyle w:val="TJ2"/>
        <w:rPr>
          <w:rFonts w:ascii="Times New Roman" w:eastAsiaTheme="minorEastAsia" w:hAnsi="Times New Roman"/>
          <w:noProof/>
          <w:kern w:val="2"/>
          <w:lang w:eastAsia="hu-HU"/>
          <w14:ligatures w14:val="standardContextual"/>
        </w:rPr>
      </w:pPr>
      <w:hyperlink w:anchor="_Toc239536441" w:history="1">
        <w:r w:rsidRPr="00A9644A">
          <w:rPr>
            <w:rStyle w:val="Hiperhivatkozs"/>
            <w:rFonts w:ascii="Times New Roman" w:hAnsi="Times New Roman"/>
            <w:noProof/>
          </w:rPr>
          <w:t>Online Foglalási és Recepciós Feldolgozó Rendszer:</w:t>
        </w:r>
        <w:r w:rsidRPr="00A9644A">
          <w:rPr>
            <w:rFonts w:ascii="Times New Roman" w:hAnsi="Times New Roman"/>
            <w:noProof/>
          </w:rPr>
          <w:tab/>
        </w:r>
        <w:r w:rsidRPr="00A9644A">
          <w:rPr>
            <w:rFonts w:ascii="Times New Roman" w:hAnsi="Times New Roman"/>
            <w:noProof/>
          </w:rPr>
          <w:fldChar w:fldCharType="begin"/>
        </w:r>
        <w:r w:rsidRPr="00A9644A">
          <w:rPr>
            <w:rFonts w:ascii="Times New Roman" w:hAnsi="Times New Roman"/>
            <w:noProof/>
          </w:rPr>
          <w:instrText xml:space="preserve"> PAGEREF _Toc239536441 \h </w:instrText>
        </w:r>
        <w:r w:rsidRPr="00A9644A">
          <w:rPr>
            <w:rFonts w:ascii="Times New Roman" w:hAnsi="Times New Roman"/>
            <w:noProof/>
          </w:rPr>
        </w:r>
        <w:r w:rsidRPr="00A9644A">
          <w:rPr>
            <w:rFonts w:ascii="Times New Roman" w:hAnsi="Times New Roman"/>
            <w:noProof/>
          </w:rPr>
          <w:fldChar w:fldCharType="separate"/>
        </w:r>
        <w:r w:rsidRPr="00A9644A">
          <w:rPr>
            <w:rFonts w:ascii="Times New Roman" w:hAnsi="Times New Roman"/>
            <w:noProof/>
          </w:rPr>
          <w:t>12</w:t>
        </w:r>
        <w:r w:rsidRPr="00A9644A">
          <w:rPr>
            <w:rFonts w:ascii="Times New Roman" w:hAnsi="Times New Roman"/>
            <w:noProof/>
          </w:rPr>
          <w:fldChar w:fldCharType="end"/>
        </w:r>
      </w:hyperlink>
    </w:p>
    <w:p w14:paraId="24DF7FDA" w14:textId="60BC3912" w:rsidR="00A9644A" w:rsidRPr="00A9644A" w:rsidRDefault="00A9644A" w:rsidP="00A9644A">
      <w:pPr>
        <w:pStyle w:val="TJ2"/>
        <w:rPr>
          <w:rFonts w:ascii="Times New Roman" w:eastAsiaTheme="minorEastAsia" w:hAnsi="Times New Roman"/>
          <w:noProof/>
          <w:kern w:val="2"/>
          <w:lang w:eastAsia="hu-HU"/>
          <w14:ligatures w14:val="standardContextual"/>
        </w:rPr>
      </w:pPr>
      <w:hyperlink w:anchor="_Toc239536442" w:history="1">
        <w:r w:rsidRPr="00A9644A">
          <w:rPr>
            <w:rStyle w:val="Hiperhivatkozs"/>
            <w:rFonts w:ascii="Times New Roman" w:hAnsi="Times New Roman"/>
            <w:noProof/>
          </w:rPr>
          <w:t>Takarítói Összesítő és Dashboard:</w:t>
        </w:r>
        <w:r w:rsidRPr="00A9644A">
          <w:rPr>
            <w:rFonts w:ascii="Times New Roman" w:hAnsi="Times New Roman"/>
            <w:noProof/>
          </w:rPr>
          <w:tab/>
        </w:r>
        <w:r w:rsidRPr="00A9644A">
          <w:rPr>
            <w:rFonts w:ascii="Times New Roman" w:hAnsi="Times New Roman"/>
            <w:noProof/>
          </w:rPr>
          <w:fldChar w:fldCharType="begin"/>
        </w:r>
        <w:r w:rsidRPr="00A9644A">
          <w:rPr>
            <w:rFonts w:ascii="Times New Roman" w:hAnsi="Times New Roman"/>
            <w:noProof/>
          </w:rPr>
          <w:instrText xml:space="preserve"> PAGEREF _Toc239536442 \h </w:instrText>
        </w:r>
        <w:r w:rsidRPr="00A9644A">
          <w:rPr>
            <w:rFonts w:ascii="Times New Roman" w:hAnsi="Times New Roman"/>
            <w:noProof/>
          </w:rPr>
        </w:r>
        <w:r w:rsidRPr="00A9644A">
          <w:rPr>
            <w:rFonts w:ascii="Times New Roman" w:hAnsi="Times New Roman"/>
            <w:noProof/>
          </w:rPr>
          <w:fldChar w:fldCharType="separate"/>
        </w:r>
        <w:r w:rsidRPr="00A9644A">
          <w:rPr>
            <w:rFonts w:ascii="Times New Roman" w:hAnsi="Times New Roman"/>
            <w:noProof/>
          </w:rPr>
          <w:t>14</w:t>
        </w:r>
        <w:r w:rsidRPr="00A9644A">
          <w:rPr>
            <w:rFonts w:ascii="Times New Roman" w:hAnsi="Times New Roman"/>
            <w:noProof/>
          </w:rPr>
          <w:fldChar w:fldCharType="end"/>
        </w:r>
      </w:hyperlink>
    </w:p>
    <w:p w14:paraId="2D38A437" w14:textId="2FCE7341" w:rsidR="00A9644A" w:rsidRPr="00A9644A" w:rsidRDefault="00A9644A" w:rsidP="00A9644A">
      <w:pPr>
        <w:pStyle w:val="TJ2"/>
        <w:rPr>
          <w:rFonts w:ascii="Times New Roman" w:eastAsiaTheme="minorEastAsia" w:hAnsi="Times New Roman"/>
          <w:noProof/>
          <w:kern w:val="2"/>
          <w:lang w:eastAsia="hu-HU"/>
          <w14:ligatures w14:val="standardContextual"/>
        </w:rPr>
      </w:pPr>
      <w:hyperlink w:anchor="_Toc239536443" w:history="1">
        <w:r w:rsidRPr="00A9644A">
          <w:rPr>
            <w:rStyle w:val="Hiperhivatkozs"/>
            <w:rFonts w:ascii="Times New Roman" w:hAnsi="Times New Roman"/>
            <w:noProof/>
          </w:rPr>
          <w:t>Takarítási Munkakártyák és Folyamatkezelés:</w:t>
        </w:r>
        <w:r w:rsidRPr="00A9644A">
          <w:rPr>
            <w:rFonts w:ascii="Times New Roman" w:hAnsi="Times New Roman"/>
            <w:noProof/>
          </w:rPr>
          <w:tab/>
        </w:r>
        <w:r w:rsidRPr="00A9644A">
          <w:rPr>
            <w:rFonts w:ascii="Times New Roman" w:hAnsi="Times New Roman"/>
            <w:noProof/>
          </w:rPr>
          <w:fldChar w:fldCharType="begin"/>
        </w:r>
        <w:r w:rsidRPr="00A9644A">
          <w:rPr>
            <w:rFonts w:ascii="Times New Roman" w:hAnsi="Times New Roman"/>
            <w:noProof/>
          </w:rPr>
          <w:instrText xml:space="preserve"> PAGEREF _Toc239536443 \h </w:instrText>
        </w:r>
        <w:r w:rsidRPr="00A9644A">
          <w:rPr>
            <w:rFonts w:ascii="Times New Roman" w:hAnsi="Times New Roman"/>
            <w:noProof/>
          </w:rPr>
        </w:r>
        <w:r w:rsidRPr="00A9644A">
          <w:rPr>
            <w:rFonts w:ascii="Times New Roman" w:hAnsi="Times New Roman"/>
            <w:noProof/>
          </w:rPr>
          <w:fldChar w:fldCharType="separate"/>
        </w:r>
        <w:r w:rsidRPr="00A9644A">
          <w:rPr>
            <w:rFonts w:ascii="Times New Roman" w:hAnsi="Times New Roman"/>
            <w:noProof/>
          </w:rPr>
          <w:t>15</w:t>
        </w:r>
        <w:r w:rsidRPr="00A9644A">
          <w:rPr>
            <w:rFonts w:ascii="Times New Roman" w:hAnsi="Times New Roman"/>
            <w:noProof/>
          </w:rPr>
          <w:fldChar w:fldCharType="end"/>
        </w:r>
      </w:hyperlink>
    </w:p>
    <w:p w14:paraId="71009989" w14:textId="0E6E91CC" w:rsidR="00A9644A" w:rsidRPr="00A9644A" w:rsidRDefault="00A9644A" w:rsidP="00A9644A">
      <w:pPr>
        <w:pStyle w:val="TJ1"/>
        <w:tabs>
          <w:tab w:val="right" w:leader="dot" w:pos="9062"/>
        </w:tabs>
        <w:spacing w:line="360" w:lineRule="auto"/>
        <w:rPr>
          <w:rFonts w:ascii="Times New Roman" w:eastAsiaTheme="minorEastAsia" w:hAnsi="Times New Roman"/>
          <w:noProof/>
          <w:kern w:val="2"/>
          <w:lang w:eastAsia="hu-HU"/>
          <w14:ligatures w14:val="standardContextual"/>
        </w:rPr>
      </w:pPr>
      <w:hyperlink w:anchor="_Toc239536444" w:history="1">
        <w:r w:rsidRPr="00A9644A">
          <w:rPr>
            <w:rStyle w:val="Hiperhivatkozs"/>
            <w:rFonts w:ascii="Times New Roman" w:hAnsi="Times New Roman"/>
            <w:noProof/>
          </w:rPr>
          <w:t>Adatbázis modell</w:t>
        </w:r>
        <w:r w:rsidRPr="00A9644A">
          <w:rPr>
            <w:rFonts w:ascii="Times New Roman" w:hAnsi="Times New Roman"/>
            <w:noProof/>
          </w:rPr>
          <w:tab/>
        </w:r>
        <w:r w:rsidRPr="00A9644A">
          <w:rPr>
            <w:rFonts w:ascii="Times New Roman" w:hAnsi="Times New Roman"/>
            <w:noProof/>
          </w:rPr>
          <w:fldChar w:fldCharType="begin"/>
        </w:r>
        <w:r w:rsidRPr="00A9644A">
          <w:rPr>
            <w:rFonts w:ascii="Times New Roman" w:hAnsi="Times New Roman"/>
            <w:noProof/>
          </w:rPr>
          <w:instrText xml:space="preserve"> PAGEREF _Toc239536444 \h </w:instrText>
        </w:r>
        <w:r w:rsidRPr="00A9644A">
          <w:rPr>
            <w:rFonts w:ascii="Times New Roman" w:hAnsi="Times New Roman"/>
            <w:noProof/>
          </w:rPr>
        </w:r>
        <w:r w:rsidRPr="00A9644A">
          <w:rPr>
            <w:rFonts w:ascii="Times New Roman" w:hAnsi="Times New Roman"/>
            <w:noProof/>
          </w:rPr>
          <w:fldChar w:fldCharType="separate"/>
        </w:r>
        <w:r w:rsidRPr="00A9644A">
          <w:rPr>
            <w:rFonts w:ascii="Times New Roman" w:hAnsi="Times New Roman"/>
            <w:noProof/>
          </w:rPr>
          <w:t>17</w:t>
        </w:r>
        <w:r w:rsidRPr="00A9644A">
          <w:rPr>
            <w:rFonts w:ascii="Times New Roman" w:hAnsi="Times New Roman"/>
            <w:noProof/>
          </w:rPr>
          <w:fldChar w:fldCharType="end"/>
        </w:r>
      </w:hyperlink>
    </w:p>
    <w:p w14:paraId="3F0F0884" w14:textId="0CD92071" w:rsidR="00A9644A" w:rsidRPr="00A9644A" w:rsidRDefault="00A9644A" w:rsidP="00A9644A">
      <w:pPr>
        <w:pStyle w:val="TJ1"/>
        <w:tabs>
          <w:tab w:val="right" w:leader="dot" w:pos="9062"/>
        </w:tabs>
        <w:spacing w:line="360" w:lineRule="auto"/>
        <w:rPr>
          <w:rFonts w:ascii="Times New Roman" w:eastAsiaTheme="minorEastAsia" w:hAnsi="Times New Roman"/>
          <w:noProof/>
          <w:kern w:val="2"/>
          <w:lang w:eastAsia="hu-HU"/>
          <w14:ligatures w14:val="standardContextual"/>
        </w:rPr>
      </w:pPr>
      <w:hyperlink w:anchor="_Toc239536445" w:history="1">
        <w:r w:rsidRPr="00A9644A">
          <w:rPr>
            <w:rStyle w:val="Hiperhivatkozs"/>
            <w:rFonts w:ascii="Times New Roman" w:hAnsi="Times New Roman"/>
            <w:noProof/>
          </w:rPr>
          <w:t>Admin felület bemutatása</w:t>
        </w:r>
        <w:r w:rsidRPr="00A9644A">
          <w:rPr>
            <w:rFonts w:ascii="Times New Roman" w:hAnsi="Times New Roman"/>
            <w:noProof/>
          </w:rPr>
          <w:tab/>
        </w:r>
        <w:r w:rsidRPr="00A9644A">
          <w:rPr>
            <w:rFonts w:ascii="Times New Roman" w:hAnsi="Times New Roman"/>
            <w:noProof/>
          </w:rPr>
          <w:fldChar w:fldCharType="begin"/>
        </w:r>
        <w:r w:rsidRPr="00A9644A">
          <w:rPr>
            <w:rFonts w:ascii="Times New Roman" w:hAnsi="Times New Roman"/>
            <w:noProof/>
          </w:rPr>
          <w:instrText xml:space="preserve"> PAGEREF _Toc239536445 \h </w:instrText>
        </w:r>
        <w:r w:rsidRPr="00A9644A">
          <w:rPr>
            <w:rFonts w:ascii="Times New Roman" w:hAnsi="Times New Roman"/>
            <w:noProof/>
          </w:rPr>
        </w:r>
        <w:r w:rsidRPr="00A9644A">
          <w:rPr>
            <w:rFonts w:ascii="Times New Roman" w:hAnsi="Times New Roman"/>
            <w:noProof/>
          </w:rPr>
          <w:fldChar w:fldCharType="separate"/>
        </w:r>
        <w:r w:rsidRPr="00A9644A">
          <w:rPr>
            <w:rFonts w:ascii="Times New Roman" w:hAnsi="Times New Roman"/>
            <w:noProof/>
          </w:rPr>
          <w:t>18</w:t>
        </w:r>
        <w:r w:rsidRPr="00A9644A">
          <w:rPr>
            <w:rFonts w:ascii="Times New Roman" w:hAnsi="Times New Roman"/>
            <w:noProof/>
          </w:rPr>
          <w:fldChar w:fldCharType="end"/>
        </w:r>
      </w:hyperlink>
    </w:p>
    <w:p w14:paraId="3EC69196" w14:textId="1DB4CA99" w:rsidR="00A9644A" w:rsidRPr="00A9644A" w:rsidRDefault="00A9644A" w:rsidP="00A9644A">
      <w:pPr>
        <w:pStyle w:val="TJ1"/>
        <w:tabs>
          <w:tab w:val="right" w:leader="dot" w:pos="9062"/>
        </w:tabs>
        <w:spacing w:line="360" w:lineRule="auto"/>
        <w:rPr>
          <w:rFonts w:ascii="Times New Roman" w:eastAsiaTheme="minorEastAsia" w:hAnsi="Times New Roman"/>
          <w:noProof/>
          <w:kern w:val="2"/>
          <w:lang w:eastAsia="hu-HU"/>
          <w14:ligatures w14:val="standardContextual"/>
        </w:rPr>
      </w:pPr>
      <w:hyperlink w:anchor="_Toc239536446" w:history="1">
        <w:r w:rsidRPr="00A9644A">
          <w:rPr>
            <w:rStyle w:val="Hiperhivatkozs"/>
            <w:rFonts w:ascii="Times New Roman" w:hAnsi="Times New Roman"/>
            <w:noProof/>
          </w:rPr>
          <w:t>Tesztelés és hibaelhárítás</w:t>
        </w:r>
        <w:r w:rsidRPr="00A9644A">
          <w:rPr>
            <w:rFonts w:ascii="Times New Roman" w:hAnsi="Times New Roman"/>
            <w:noProof/>
          </w:rPr>
          <w:tab/>
        </w:r>
        <w:r w:rsidRPr="00A9644A">
          <w:rPr>
            <w:rFonts w:ascii="Times New Roman" w:hAnsi="Times New Roman"/>
            <w:noProof/>
          </w:rPr>
          <w:fldChar w:fldCharType="begin"/>
        </w:r>
        <w:r w:rsidRPr="00A9644A">
          <w:rPr>
            <w:rFonts w:ascii="Times New Roman" w:hAnsi="Times New Roman"/>
            <w:noProof/>
          </w:rPr>
          <w:instrText xml:space="preserve"> PAGEREF _Toc239536446 \h </w:instrText>
        </w:r>
        <w:r w:rsidRPr="00A9644A">
          <w:rPr>
            <w:rFonts w:ascii="Times New Roman" w:hAnsi="Times New Roman"/>
            <w:noProof/>
          </w:rPr>
        </w:r>
        <w:r w:rsidRPr="00A9644A">
          <w:rPr>
            <w:rFonts w:ascii="Times New Roman" w:hAnsi="Times New Roman"/>
            <w:noProof/>
          </w:rPr>
          <w:fldChar w:fldCharType="separate"/>
        </w:r>
        <w:r w:rsidRPr="00A9644A">
          <w:rPr>
            <w:rFonts w:ascii="Times New Roman" w:hAnsi="Times New Roman"/>
            <w:noProof/>
          </w:rPr>
          <w:t>19</w:t>
        </w:r>
        <w:r w:rsidRPr="00A9644A">
          <w:rPr>
            <w:rFonts w:ascii="Times New Roman" w:hAnsi="Times New Roman"/>
            <w:noProof/>
          </w:rPr>
          <w:fldChar w:fldCharType="end"/>
        </w:r>
      </w:hyperlink>
    </w:p>
    <w:p w14:paraId="62CBF4F7" w14:textId="4431A5A8" w:rsidR="00A9644A" w:rsidRPr="00A9644A" w:rsidRDefault="00A9644A" w:rsidP="00A9644A">
      <w:pPr>
        <w:pStyle w:val="TJ1"/>
        <w:tabs>
          <w:tab w:val="right" w:leader="dot" w:pos="9062"/>
        </w:tabs>
        <w:spacing w:line="360" w:lineRule="auto"/>
        <w:rPr>
          <w:rFonts w:ascii="Times New Roman" w:eastAsiaTheme="minorEastAsia" w:hAnsi="Times New Roman"/>
          <w:noProof/>
          <w:kern w:val="2"/>
          <w:lang w:eastAsia="hu-HU"/>
          <w14:ligatures w14:val="standardContextual"/>
        </w:rPr>
      </w:pPr>
      <w:hyperlink w:anchor="_Toc239536447" w:history="1">
        <w:r w:rsidRPr="00A9644A">
          <w:rPr>
            <w:rStyle w:val="Hiperhivatkozs"/>
            <w:rFonts w:ascii="Times New Roman" w:hAnsi="Times New Roman"/>
            <w:noProof/>
          </w:rPr>
          <w:t>Továbbfejlesztési lehetőségek</w:t>
        </w:r>
        <w:r w:rsidRPr="00A9644A">
          <w:rPr>
            <w:rFonts w:ascii="Times New Roman" w:hAnsi="Times New Roman"/>
            <w:noProof/>
          </w:rPr>
          <w:tab/>
        </w:r>
        <w:r w:rsidRPr="00A9644A">
          <w:rPr>
            <w:rFonts w:ascii="Times New Roman" w:hAnsi="Times New Roman"/>
            <w:noProof/>
          </w:rPr>
          <w:fldChar w:fldCharType="begin"/>
        </w:r>
        <w:r w:rsidRPr="00A9644A">
          <w:rPr>
            <w:rFonts w:ascii="Times New Roman" w:hAnsi="Times New Roman"/>
            <w:noProof/>
          </w:rPr>
          <w:instrText xml:space="preserve"> PAGEREF _Toc239536447 \h </w:instrText>
        </w:r>
        <w:r w:rsidRPr="00A9644A">
          <w:rPr>
            <w:rFonts w:ascii="Times New Roman" w:hAnsi="Times New Roman"/>
            <w:noProof/>
          </w:rPr>
        </w:r>
        <w:r w:rsidRPr="00A9644A">
          <w:rPr>
            <w:rFonts w:ascii="Times New Roman" w:hAnsi="Times New Roman"/>
            <w:noProof/>
          </w:rPr>
          <w:fldChar w:fldCharType="separate"/>
        </w:r>
        <w:r w:rsidRPr="00A9644A">
          <w:rPr>
            <w:rFonts w:ascii="Times New Roman" w:hAnsi="Times New Roman"/>
            <w:noProof/>
          </w:rPr>
          <w:t>20</w:t>
        </w:r>
        <w:r w:rsidRPr="00A9644A">
          <w:rPr>
            <w:rFonts w:ascii="Times New Roman" w:hAnsi="Times New Roman"/>
            <w:noProof/>
          </w:rPr>
          <w:fldChar w:fldCharType="end"/>
        </w:r>
      </w:hyperlink>
    </w:p>
    <w:p w14:paraId="4581A0E4" w14:textId="6857E712" w:rsidR="00A9644A" w:rsidRPr="00A9644A" w:rsidRDefault="00A9644A" w:rsidP="00A9644A">
      <w:pPr>
        <w:pStyle w:val="TJ1"/>
        <w:tabs>
          <w:tab w:val="right" w:leader="dot" w:pos="9062"/>
        </w:tabs>
        <w:spacing w:line="360" w:lineRule="auto"/>
        <w:rPr>
          <w:rFonts w:ascii="Times New Roman" w:eastAsiaTheme="minorEastAsia" w:hAnsi="Times New Roman"/>
          <w:noProof/>
          <w:kern w:val="2"/>
          <w:lang w:eastAsia="hu-HU"/>
          <w14:ligatures w14:val="standardContextual"/>
        </w:rPr>
      </w:pPr>
      <w:hyperlink w:anchor="_Toc239536448" w:history="1">
        <w:r w:rsidRPr="00A9644A">
          <w:rPr>
            <w:rStyle w:val="Hiperhivatkozs"/>
            <w:rFonts w:ascii="Times New Roman" w:hAnsi="Times New Roman"/>
            <w:noProof/>
          </w:rPr>
          <w:t>Összegzés és Megvalósíthatóság</w:t>
        </w:r>
        <w:r w:rsidRPr="00A9644A">
          <w:rPr>
            <w:rFonts w:ascii="Times New Roman" w:hAnsi="Times New Roman"/>
            <w:noProof/>
          </w:rPr>
          <w:tab/>
        </w:r>
        <w:r w:rsidRPr="00A9644A">
          <w:rPr>
            <w:rFonts w:ascii="Times New Roman" w:hAnsi="Times New Roman"/>
            <w:noProof/>
          </w:rPr>
          <w:fldChar w:fldCharType="begin"/>
        </w:r>
        <w:r w:rsidRPr="00A9644A">
          <w:rPr>
            <w:rFonts w:ascii="Times New Roman" w:hAnsi="Times New Roman"/>
            <w:noProof/>
          </w:rPr>
          <w:instrText xml:space="preserve"> PAGEREF _Toc239536448 \h </w:instrText>
        </w:r>
        <w:r w:rsidRPr="00A9644A">
          <w:rPr>
            <w:rFonts w:ascii="Times New Roman" w:hAnsi="Times New Roman"/>
            <w:noProof/>
          </w:rPr>
        </w:r>
        <w:r w:rsidRPr="00A9644A">
          <w:rPr>
            <w:rFonts w:ascii="Times New Roman" w:hAnsi="Times New Roman"/>
            <w:noProof/>
          </w:rPr>
          <w:fldChar w:fldCharType="separate"/>
        </w:r>
        <w:r w:rsidRPr="00A9644A">
          <w:rPr>
            <w:rFonts w:ascii="Times New Roman" w:hAnsi="Times New Roman"/>
            <w:noProof/>
          </w:rPr>
          <w:t>21</w:t>
        </w:r>
        <w:r w:rsidRPr="00A9644A">
          <w:rPr>
            <w:rFonts w:ascii="Times New Roman" w:hAnsi="Times New Roman"/>
            <w:noProof/>
          </w:rPr>
          <w:fldChar w:fldCharType="end"/>
        </w:r>
      </w:hyperlink>
    </w:p>
    <w:p w14:paraId="16C39F37" w14:textId="190619A8" w:rsidR="0074463C" w:rsidRPr="00040F21" w:rsidRDefault="00000000" w:rsidP="00A9644A">
      <w:pPr>
        <w:spacing w:line="360" w:lineRule="auto"/>
        <w:rPr>
          <w:rFonts w:ascii="Times New Roman" w:hAnsi="Times New Roman"/>
        </w:rPr>
      </w:pPr>
      <w:r w:rsidRPr="00A9644A">
        <w:rPr>
          <w:rFonts w:ascii="Times New Roman" w:hAnsi="Times New Roman"/>
        </w:rPr>
        <w:fldChar w:fldCharType="end"/>
      </w:r>
    </w:p>
    <w:p w14:paraId="69BFB56E" w14:textId="77777777" w:rsidR="0074463C" w:rsidRPr="00040F21" w:rsidRDefault="0074463C">
      <w:pPr>
        <w:pStyle w:val="Nincstrkz"/>
        <w:jc w:val="center"/>
        <w:rPr>
          <w:rFonts w:ascii="Times New Roman" w:hAnsi="Times New Roman"/>
        </w:rPr>
      </w:pPr>
    </w:p>
    <w:p w14:paraId="7AA01C7E" w14:textId="77777777" w:rsidR="0074463C" w:rsidRPr="00040F21" w:rsidRDefault="0074463C">
      <w:pPr>
        <w:pStyle w:val="Nincstrkz"/>
        <w:jc w:val="center"/>
        <w:rPr>
          <w:rFonts w:ascii="Times New Roman" w:hAnsi="Times New Roman"/>
        </w:rPr>
      </w:pPr>
    </w:p>
    <w:p w14:paraId="6B71FE50" w14:textId="77777777" w:rsidR="0074463C" w:rsidRPr="00040F21" w:rsidRDefault="0074463C">
      <w:pPr>
        <w:pStyle w:val="Nincstrkz"/>
        <w:jc w:val="center"/>
        <w:rPr>
          <w:rFonts w:ascii="Times New Roman" w:hAnsi="Times New Roman"/>
        </w:rPr>
      </w:pPr>
    </w:p>
    <w:p w14:paraId="0F363CAD" w14:textId="77777777" w:rsidR="0074463C" w:rsidRPr="00040F21" w:rsidRDefault="0074463C">
      <w:pPr>
        <w:pStyle w:val="Nincstrkz"/>
        <w:jc w:val="center"/>
        <w:rPr>
          <w:rFonts w:ascii="Times New Roman" w:hAnsi="Times New Roman"/>
        </w:rPr>
      </w:pPr>
    </w:p>
    <w:p w14:paraId="2EC264D5" w14:textId="77777777" w:rsidR="0074463C" w:rsidRPr="00040F21" w:rsidRDefault="0074463C">
      <w:pPr>
        <w:pStyle w:val="Nincstrkz"/>
        <w:jc w:val="center"/>
        <w:rPr>
          <w:rFonts w:ascii="Times New Roman" w:hAnsi="Times New Roman"/>
        </w:rPr>
      </w:pPr>
    </w:p>
    <w:p w14:paraId="72A30AC1" w14:textId="77777777" w:rsidR="0074463C" w:rsidRPr="00040F21" w:rsidRDefault="0074463C">
      <w:pPr>
        <w:pStyle w:val="Nincstrkz"/>
        <w:jc w:val="center"/>
        <w:rPr>
          <w:rFonts w:ascii="Times New Roman" w:hAnsi="Times New Roman"/>
        </w:rPr>
      </w:pPr>
    </w:p>
    <w:p w14:paraId="73E083F9" w14:textId="77777777" w:rsidR="0074463C" w:rsidRPr="00040F21" w:rsidRDefault="0074463C">
      <w:pPr>
        <w:pStyle w:val="Nincstrkz"/>
        <w:jc w:val="center"/>
        <w:rPr>
          <w:rFonts w:ascii="Times New Roman" w:hAnsi="Times New Roman"/>
        </w:rPr>
      </w:pPr>
    </w:p>
    <w:p w14:paraId="0733DD06" w14:textId="77777777" w:rsidR="0074463C" w:rsidRPr="00040F21" w:rsidRDefault="0074463C">
      <w:pPr>
        <w:pStyle w:val="Nincstrkz"/>
        <w:jc w:val="center"/>
        <w:rPr>
          <w:rFonts w:ascii="Times New Roman" w:hAnsi="Times New Roman"/>
        </w:rPr>
      </w:pPr>
    </w:p>
    <w:p w14:paraId="6BB2E281" w14:textId="77777777" w:rsidR="0074463C" w:rsidRPr="00040F21" w:rsidRDefault="0074463C">
      <w:pPr>
        <w:pStyle w:val="Nincstrkz"/>
        <w:jc w:val="center"/>
        <w:rPr>
          <w:rFonts w:ascii="Times New Roman" w:hAnsi="Times New Roman"/>
        </w:rPr>
      </w:pPr>
    </w:p>
    <w:p w14:paraId="48A858F6" w14:textId="77777777" w:rsidR="0074463C" w:rsidRPr="00040F21" w:rsidRDefault="0074463C">
      <w:pPr>
        <w:pStyle w:val="Nincstrkz"/>
        <w:jc w:val="center"/>
        <w:rPr>
          <w:rFonts w:ascii="Times New Roman" w:hAnsi="Times New Roman"/>
        </w:rPr>
      </w:pPr>
    </w:p>
    <w:p w14:paraId="7D69B6FF" w14:textId="77777777" w:rsidR="0074463C" w:rsidRPr="00040F21" w:rsidRDefault="0074463C">
      <w:pPr>
        <w:pStyle w:val="Nincstrkz"/>
        <w:jc w:val="center"/>
        <w:rPr>
          <w:rFonts w:ascii="Times New Roman" w:hAnsi="Times New Roman"/>
        </w:rPr>
      </w:pPr>
    </w:p>
    <w:p w14:paraId="0E31C4D9" w14:textId="77777777" w:rsidR="0074463C" w:rsidRPr="00040F21" w:rsidRDefault="00000000">
      <w:pPr>
        <w:pStyle w:val="Cmsor1"/>
        <w:jc w:val="center"/>
        <w:rPr>
          <w:rFonts w:ascii="Times New Roman" w:hAnsi="Times New Roman"/>
          <w:color w:val="363922"/>
        </w:rPr>
      </w:pPr>
      <w:bookmarkStart w:id="0" w:name="_Toc238138602"/>
      <w:bookmarkStart w:id="1" w:name="_Toc239515939"/>
      <w:bookmarkStart w:id="2" w:name="_Toc239536431"/>
      <w:r w:rsidRPr="00040F21">
        <w:rPr>
          <w:rFonts w:ascii="Times New Roman" w:hAnsi="Times New Roman"/>
          <w:color w:val="363922"/>
        </w:rPr>
        <w:lastRenderedPageBreak/>
        <w:t>Bevezetés</w:t>
      </w:r>
      <w:bookmarkEnd w:id="0"/>
      <w:bookmarkEnd w:id="1"/>
      <w:bookmarkEnd w:id="2"/>
    </w:p>
    <w:p w14:paraId="26596AD0" w14:textId="77777777" w:rsidR="0074463C" w:rsidRPr="00040F21" w:rsidRDefault="0074463C">
      <w:pPr>
        <w:rPr>
          <w:rFonts w:ascii="Times New Roman" w:hAnsi="Times New Roman"/>
        </w:rPr>
      </w:pPr>
    </w:p>
    <w:p w14:paraId="4F6366F5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projektünk kezdetén kiemelt figyelmet fordítottunk arra, hogy olyan innovatív alkalmazást hozzunk létre, amely a mindennapokban valós, gyakorlati problémákra nyújt hatékony megoldást. Olyan ötletet kerestünk, amely mindkettőnket inspirál, és a személyes tapasztalatainkra építve egy eddig kevéssé kiaknázott piaci igényt elégít ki Magyarországon. Koncepciónk alappilléreit a felhasználói kényelem, a folyamatok egyszerűsítése és az átfogó funkcionalitás alkotják.</w:t>
      </w:r>
    </w:p>
    <w:p w14:paraId="3371A417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29B0CD17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Fejlesztésünk modelljeként egy fiktív szállodát hoztunk létre a hozzá tartozó modern weboldallal, azzal a céllal, hogy a szektorban felmerülő adminisztratív és kommunikációs kihívásokra választ adjunk, megkönnyítve mind a vendégek, mind a hotel munkatársainak mindennapjait.</w:t>
      </w:r>
    </w:p>
    <w:p w14:paraId="7EB8B0CF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0E640404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Az alkalmazás fő célkitűzései</w:t>
      </w:r>
    </w:p>
    <w:p w14:paraId="2DFAC906" w14:textId="77777777" w:rsidR="0074463C" w:rsidRPr="00040F21" w:rsidRDefault="00000000">
      <w:pPr>
        <w:pStyle w:val="Nincstrkz"/>
        <w:numPr>
          <w:ilvl w:val="0"/>
          <w:numId w:val="1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vendégek szempontjából:</w:t>
      </w:r>
    </w:p>
    <w:p w14:paraId="08FEAE2B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2D6C69EF" w14:textId="77777777" w:rsidR="0074463C" w:rsidRPr="00040F21" w:rsidRDefault="00000000">
      <w:pPr>
        <w:pStyle w:val="Nincstrkz"/>
        <w:numPr>
          <w:ilvl w:val="0"/>
          <w:numId w:val="2"/>
        </w:numPr>
        <w:spacing w:line="264" w:lineRule="auto"/>
        <w:ind w:left="1440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Kényelem és elérhetőség: A vendégek közvetlenül a saját szobájukból vagy menet közben, kényelmesen intézhetik egyéni igényeiket, extra szolgáltatásaikat és programfoglalásaikat.</w:t>
      </w:r>
    </w:p>
    <w:p w14:paraId="3328C626" w14:textId="77777777" w:rsidR="0074463C" w:rsidRPr="00040F21" w:rsidRDefault="0074463C">
      <w:pPr>
        <w:pStyle w:val="Nincstrkz"/>
        <w:spacing w:line="264" w:lineRule="auto"/>
        <w:ind w:left="720"/>
        <w:jc w:val="both"/>
        <w:rPr>
          <w:rFonts w:ascii="Times New Roman" w:hAnsi="Times New Roman"/>
        </w:rPr>
      </w:pPr>
    </w:p>
    <w:p w14:paraId="3E466EDB" w14:textId="77777777" w:rsidR="0074463C" w:rsidRPr="00040F21" w:rsidRDefault="00000000">
      <w:pPr>
        <w:pStyle w:val="Nincstrkz"/>
        <w:numPr>
          <w:ilvl w:val="0"/>
          <w:numId w:val="2"/>
        </w:numPr>
        <w:spacing w:line="264" w:lineRule="auto"/>
        <w:ind w:left="1440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Átlátható tájékoztatás: Az alkalmazáson keresztül könnyedén elérhetővé válik a házirend, a szállodai szabályzat, valamint a legfontosabb tudnivalók.</w:t>
      </w:r>
    </w:p>
    <w:p w14:paraId="2F17933D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3678502C" w14:textId="77777777" w:rsidR="0074463C" w:rsidRPr="00040F21" w:rsidRDefault="00000000">
      <w:pPr>
        <w:pStyle w:val="Nincstrkz"/>
        <w:numPr>
          <w:ilvl w:val="0"/>
          <w:numId w:val="1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szállodai dolgozók szempontjából:</w:t>
      </w:r>
    </w:p>
    <w:p w14:paraId="40A866A0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1775DC46" w14:textId="77777777" w:rsidR="0074463C" w:rsidRPr="00040F21" w:rsidRDefault="00000000">
      <w:pPr>
        <w:pStyle w:val="Nincstrkz"/>
        <w:numPr>
          <w:ilvl w:val="0"/>
          <w:numId w:val="3"/>
        </w:numPr>
        <w:spacing w:line="264" w:lineRule="auto"/>
        <w:ind w:left="1440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Recepció: Egy központi, jól áttekinthető felületen kezelhető a teljes adminisztráció (be- és kijelentkezések, online foglalások nyomon követése), így a recepció folyamatos és naprakész rálátást kap a házban zajló eseményekre.</w:t>
      </w:r>
    </w:p>
    <w:p w14:paraId="1F901C3C" w14:textId="77777777" w:rsidR="0074463C" w:rsidRPr="00040F21" w:rsidRDefault="0074463C">
      <w:pPr>
        <w:pStyle w:val="Nincstrkz"/>
        <w:spacing w:line="264" w:lineRule="auto"/>
        <w:ind w:left="720"/>
        <w:jc w:val="both"/>
        <w:rPr>
          <w:rFonts w:ascii="Times New Roman" w:hAnsi="Times New Roman"/>
        </w:rPr>
      </w:pPr>
    </w:p>
    <w:p w14:paraId="7697E31D" w14:textId="77777777" w:rsidR="0074463C" w:rsidRPr="00040F21" w:rsidRDefault="00000000">
      <w:pPr>
        <w:pStyle w:val="Nincstrkz"/>
        <w:numPr>
          <w:ilvl w:val="0"/>
          <w:numId w:val="3"/>
        </w:numPr>
        <w:spacing w:line="264" w:lineRule="auto"/>
        <w:ind w:left="1440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Takarító személyzet: A felületen azonnal és valós időben megjelennek a napi teendők, pontos információt nyújtva arról, hogy mely szobák igényelnek takarítást vagy felkészítést.</w:t>
      </w:r>
    </w:p>
    <w:p w14:paraId="3BF0CE04" w14:textId="77777777" w:rsidR="0074463C" w:rsidRPr="00040F21" w:rsidRDefault="0074463C">
      <w:pPr>
        <w:pStyle w:val="Nincstrkz"/>
        <w:spacing w:line="264" w:lineRule="auto"/>
        <w:ind w:left="720"/>
        <w:jc w:val="both"/>
        <w:rPr>
          <w:rFonts w:ascii="Times New Roman" w:hAnsi="Times New Roman"/>
        </w:rPr>
      </w:pPr>
    </w:p>
    <w:p w14:paraId="201C3A4F" w14:textId="77777777" w:rsidR="0074463C" w:rsidRPr="00040F21" w:rsidRDefault="00000000">
      <w:pPr>
        <w:pStyle w:val="Nincstrkz"/>
        <w:numPr>
          <w:ilvl w:val="0"/>
          <w:numId w:val="3"/>
        </w:numPr>
        <w:spacing w:line="264" w:lineRule="auto"/>
        <w:ind w:left="1440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Karbantartás: A műszaki hibák és karbantartási feladatok azonnal láthatóvá válnak az aznapi listában, ami jelentősen gyorsítja a problémák elhárítását és növeli az üzemeltetés hatékonyságát.</w:t>
      </w:r>
      <w:r w:rsidRPr="00040F21">
        <w:rPr>
          <w:rFonts w:ascii="Times New Roman" w:hAnsi="Times New Roman"/>
        </w:rPr>
        <w:tab/>
      </w:r>
    </w:p>
    <w:p w14:paraId="75F5ADC8" w14:textId="77777777" w:rsidR="0074463C" w:rsidRPr="00040F21" w:rsidRDefault="0074463C">
      <w:pPr>
        <w:pStyle w:val="Listaszerbekezds"/>
        <w:rPr>
          <w:rFonts w:ascii="Times New Roman" w:hAnsi="Times New Roman"/>
        </w:rPr>
      </w:pPr>
    </w:p>
    <w:p w14:paraId="6D18BDA0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692F9996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6223F013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17BDE7EA" w14:textId="77777777" w:rsidR="0074463C" w:rsidRPr="00040F21" w:rsidRDefault="00000000">
      <w:pPr>
        <w:pStyle w:val="Cmsor1"/>
        <w:jc w:val="center"/>
        <w:rPr>
          <w:rFonts w:ascii="Times New Roman" w:hAnsi="Times New Roman"/>
          <w:color w:val="363922"/>
        </w:rPr>
      </w:pPr>
      <w:bookmarkStart w:id="3" w:name="_Toc238138603"/>
      <w:bookmarkStart w:id="4" w:name="_Toc239515940"/>
      <w:bookmarkStart w:id="5" w:name="_Toc239536432"/>
      <w:r w:rsidRPr="00040F21">
        <w:rPr>
          <w:rFonts w:ascii="Times New Roman" w:hAnsi="Times New Roman"/>
          <w:color w:val="363922"/>
        </w:rPr>
        <w:lastRenderedPageBreak/>
        <w:t>Fejlesztői környezet</w:t>
      </w:r>
      <w:bookmarkEnd w:id="3"/>
      <w:bookmarkEnd w:id="4"/>
      <w:bookmarkEnd w:id="5"/>
    </w:p>
    <w:p w14:paraId="6B76BBC5" w14:textId="77777777" w:rsidR="0074463C" w:rsidRPr="00040F21" w:rsidRDefault="0074463C">
      <w:pPr>
        <w:rPr>
          <w:rFonts w:ascii="Times New Roman" w:hAnsi="Times New Roman"/>
        </w:rPr>
      </w:pPr>
    </w:p>
    <w:p w14:paraId="450E6482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 xml:space="preserve">A projekt hatékony és strukturált megvalósítása érdekében modern, iparági sztenderdeknek megfelelő technológiai </w:t>
      </w:r>
      <w:proofErr w:type="spellStart"/>
      <w:r w:rsidRPr="00040F21">
        <w:rPr>
          <w:rFonts w:ascii="Times New Roman" w:hAnsi="Times New Roman"/>
        </w:rPr>
        <w:t>stacket</w:t>
      </w:r>
      <w:proofErr w:type="spellEnd"/>
      <w:r w:rsidRPr="00040F21">
        <w:rPr>
          <w:rFonts w:ascii="Times New Roman" w:hAnsi="Times New Roman"/>
        </w:rPr>
        <w:t xml:space="preserve"> választottunk. A fejlesztés elsődleges integrált fejlesztői környezeteként (IDE) a Visual </w:t>
      </w:r>
      <w:proofErr w:type="spellStart"/>
      <w:r w:rsidRPr="00040F21">
        <w:rPr>
          <w:rFonts w:ascii="Times New Roman" w:hAnsi="Times New Roman"/>
        </w:rPr>
        <w:t>Studio</w:t>
      </w:r>
      <w:proofErr w:type="spellEnd"/>
      <w:r w:rsidRPr="00040F21">
        <w:rPr>
          <w:rFonts w:ascii="Times New Roman" w:hAnsi="Times New Roman"/>
        </w:rPr>
        <w:t xml:space="preserve"> </w:t>
      </w:r>
      <w:proofErr w:type="spellStart"/>
      <w:r w:rsidRPr="00040F21">
        <w:rPr>
          <w:rFonts w:ascii="Times New Roman" w:hAnsi="Times New Roman"/>
        </w:rPr>
        <w:t>Code</w:t>
      </w:r>
      <w:proofErr w:type="spellEnd"/>
      <w:r w:rsidRPr="00040F21">
        <w:rPr>
          <w:rFonts w:ascii="Times New Roman" w:hAnsi="Times New Roman"/>
        </w:rPr>
        <w:t>-ot használtuk, amely kiterjedt bővítményrendszerével és beépített hibakereső eszközeivel jelentősen gyorsította a kódolási folyamatokat.</w:t>
      </w:r>
    </w:p>
    <w:p w14:paraId="5432B773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38B4AA05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 xml:space="preserve">A rendszer lelke és a mögötte álló logika a Python nyelvre épül, amely tisztaságával és nagyfokú rugalmasságával kiváló alapot biztosított a komplex funkciók megvalósításához. A webes architektúra és a háttérrendszer (backend) kiépítéséhez a </w:t>
      </w:r>
      <w:proofErr w:type="spellStart"/>
      <w:r w:rsidRPr="00040F21">
        <w:rPr>
          <w:rFonts w:ascii="Times New Roman" w:hAnsi="Times New Roman"/>
        </w:rPr>
        <w:t>Django</w:t>
      </w:r>
      <w:proofErr w:type="spellEnd"/>
      <w:r w:rsidRPr="00040F21">
        <w:rPr>
          <w:rFonts w:ascii="Times New Roman" w:hAnsi="Times New Roman"/>
        </w:rPr>
        <w:t xml:space="preserve"> keretrendszert hívtuk segítségül. A </w:t>
      </w:r>
      <w:proofErr w:type="spellStart"/>
      <w:r w:rsidRPr="00040F21">
        <w:rPr>
          <w:rFonts w:ascii="Times New Roman" w:hAnsi="Times New Roman"/>
        </w:rPr>
        <w:t>Django</w:t>
      </w:r>
      <w:proofErr w:type="spellEnd"/>
      <w:r w:rsidRPr="00040F21">
        <w:rPr>
          <w:rFonts w:ascii="Times New Roman" w:hAnsi="Times New Roman"/>
        </w:rPr>
        <w:t xml:space="preserve"> beépített biztonsági megoldásai, robusztus ORM (</w:t>
      </w:r>
      <w:proofErr w:type="spellStart"/>
      <w:r w:rsidRPr="00040F21">
        <w:rPr>
          <w:rFonts w:ascii="Times New Roman" w:hAnsi="Times New Roman"/>
        </w:rPr>
        <w:t>Object-Relational</w:t>
      </w:r>
      <w:proofErr w:type="spellEnd"/>
      <w:r w:rsidRPr="00040F21">
        <w:rPr>
          <w:rFonts w:ascii="Times New Roman" w:hAnsi="Times New Roman"/>
        </w:rPr>
        <w:t xml:space="preserve"> </w:t>
      </w:r>
      <w:proofErr w:type="spellStart"/>
      <w:r w:rsidRPr="00040F21">
        <w:rPr>
          <w:rFonts w:ascii="Times New Roman" w:hAnsi="Times New Roman"/>
        </w:rPr>
        <w:t>Mapping</w:t>
      </w:r>
      <w:proofErr w:type="spellEnd"/>
      <w:r w:rsidRPr="00040F21">
        <w:rPr>
          <w:rFonts w:ascii="Times New Roman" w:hAnsi="Times New Roman"/>
        </w:rPr>
        <w:t>) rendszere, valamint a gyors prototípus-készítést támogató szerkezete lehetővé tette, hogy a vendégek és a dolgozók számára tervezett modulokat biztonságosan és skálázhatóan kapcsoljuk össze.</w:t>
      </w:r>
    </w:p>
    <w:p w14:paraId="05EB433C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2D7EF7DD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7AF7B36C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drawing>
          <wp:inline distT="0" distB="0" distL="0" distR="0" wp14:anchorId="1F56B35F" wp14:editId="5C2C0BE4">
            <wp:extent cx="5768592" cy="3149065"/>
            <wp:effectExtent l="0" t="0" r="3558" b="0"/>
            <wp:docPr id="610012641" name="Kép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8592" cy="314906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BAB23C8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3F8878B6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718BBBC6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18AF9D15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2429F5BD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78C51598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3BDA626D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43FED354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21FE0E4A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2A76FF61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3230058E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7751DFD7" w14:textId="62858A92" w:rsidR="0074463C" w:rsidRPr="00040F21" w:rsidRDefault="00000000">
      <w:pPr>
        <w:pStyle w:val="Cmsor1"/>
        <w:jc w:val="center"/>
        <w:rPr>
          <w:rFonts w:ascii="Times New Roman" w:hAnsi="Times New Roman"/>
          <w:color w:val="363922"/>
          <w:sz w:val="32"/>
          <w:szCs w:val="32"/>
        </w:rPr>
      </w:pPr>
      <w:bookmarkStart w:id="6" w:name="_Toc238138604"/>
      <w:bookmarkStart w:id="7" w:name="_Toc239515941"/>
      <w:bookmarkStart w:id="8" w:name="_Toc239536433"/>
      <w:r w:rsidRPr="00040F21">
        <w:rPr>
          <w:rFonts w:ascii="Times New Roman" w:hAnsi="Times New Roman"/>
          <w:color w:val="363922"/>
        </w:rPr>
        <w:lastRenderedPageBreak/>
        <w:t>Funkciók</w:t>
      </w:r>
      <w:bookmarkEnd w:id="6"/>
      <w:bookmarkEnd w:id="7"/>
      <w:bookmarkEnd w:id="8"/>
    </w:p>
    <w:p w14:paraId="1B053158" w14:textId="77777777" w:rsidR="0074463C" w:rsidRPr="00040F21" w:rsidRDefault="00000000">
      <w:pPr>
        <w:pStyle w:val="Cmsor2"/>
        <w:rPr>
          <w:rFonts w:ascii="Times New Roman" w:hAnsi="Times New Roman"/>
          <w:color w:val="363922"/>
        </w:rPr>
      </w:pPr>
      <w:bookmarkStart w:id="9" w:name="_Toc238138605"/>
      <w:bookmarkStart w:id="10" w:name="_Toc239515942"/>
      <w:bookmarkStart w:id="11" w:name="_Toc239536434"/>
      <w:r w:rsidRPr="00040F21">
        <w:rPr>
          <w:rFonts w:ascii="Times New Roman" w:hAnsi="Times New Roman"/>
          <w:color w:val="363922"/>
        </w:rPr>
        <w:t>Login:</w:t>
      </w:r>
      <w:bookmarkEnd w:id="9"/>
      <w:bookmarkEnd w:id="10"/>
      <w:bookmarkEnd w:id="11"/>
    </w:p>
    <w:p w14:paraId="3142C8B9" w14:textId="3821FB86" w:rsidR="0074463C" w:rsidRPr="00040F21" w:rsidRDefault="00B378CB" w:rsidP="00B378CB">
      <w:pPr>
        <w:spacing w:line="22" w:lineRule="atLeast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  <w:color w:val="363922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0D11581" wp14:editId="5BB2F37C">
            <wp:simplePos x="0" y="0"/>
            <wp:positionH relativeFrom="margin">
              <wp:posOffset>14605</wp:posOffset>
            </wp:positionH>
            <wp:positionV relativeFrom="margin">
              <wp:posOffset>1033780</wp:posOffset>
            </wp:positionV>
            <wp:extent cx="2695575" cy="4171950"/>
            <wp:effectExtent l="0" t="0" r="9525" b="0"/>
            <wp:wrapSquare wrapText="bothSides"/>
            <wp:docPr id="1381748507" name="Kép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1719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040F21">
        <w:rPr>
          <w:rFonts w:ascii="Times New Roman" w:hAnsi="Times New Roman"/>
        </w:rPr>
        <w:t>Hitelesítés és szerepkör-alapú átirányítás (</w:t>
      </w:r>
      <w:proofErr w:type="spellStart"/>
      <w:r w:rsidR="00000000" w:rsidRPr="00040F21">
        <w:rPr>
          <w:rFonts w:ascii="Times New Roman" w:hAnsi="Times New Roman"/>
        </w:rPr>
        <w:t>Autentikáció</w:t>
      </w:r>
      <w:proofErr w:type="spellEnd"/>
      <w:r w:rsidR="00000000" w:rsidRPr="00040F21">
        <w:rPr>
          <w:rFonts w:ascii="Times New Roman" w:hAnsi="Times New Roman"/>
        </w:rPr>
        <w:t>)</w:t>
      </w:r>
    </w:p>
    <w:p w14:paraId="6A1B2D2F" w14:textId="77777777" w:rsidR="0074463C" w:rsidRPr="00040F21" w:rsidRDefault="00000000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 xml:space="preserve">A rendszer a biztonságos és átlátható működés érdekében központi bejelentkezési felületet biztosít valamennyi felhasználói csoport számára. A bejelentkezés során a </w:t>
      </w:r>
      <w:proofErr w:type="spellStart"/>
      <w:r w:rsidRPr="00040F21">
        <w:rPr>
          <w:rFonts w:ascii="Times New Roman" w:hAnsi="Times New Roman"/>
        </w:rPr>
        <w:t>Django</w:t>
      </w:r>
      <w:proofErr w:type="spellEnd"/>
      <w:r w:rsidRPr="00040F21">
        <w:rPr>
          <w:rFonts w:ascii="Times New Roman" w:hAnsi="Times New Roman"/>
        </w:rPr>
        <w:t xml:space="preserve"> natív hitelesítési rendszerét (</w:t>
      </w:r>
      <w:proofErr w:type="spellStart"/>
      <w:r w:rsidRPr="00040F21">
        <w:rPr>
          <w:rFonts w:ascii="Times New Roman" w:hAnsi="Times New Roman"/>
        </w:rPr>
        <w:t>authenticate</w:t>
      </w:r>
      <w:proofErr w:type="spellEnd"/>
      <w:r w:rsidRPr="00040F21">
        <w:rPr>
          <w:rFonts w:ascii="Times New Roman" w:hAnsi="Times New Roman"/>
        </w:rPr>
        <w:t>, login) használjuk a megadott azonosítók ellenőrzésére.</w:t>
      </w:r>
    </w:p>
    <w:p w14:paraId="2FA144F5" w14:textId="77777777" w:rsidR="0074463C" w:rsidRPr="00040F21" w:rsidRDefault="0074463C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</w:p>
    <w:p w14:paraId="58DF3F86" w14:textId="77777777" w:rsidR="0074463C" w:rsidRPr="00040F21" w:rsidRDefault="00000000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sikeres bejelentkezést követően a rendszer a felhasználó azonosítója (felhasználóneve) alapján automatikusan a számára dedikált felületre irányítja át a felhasználót:</w:t>
      </w:r>
    </w:p>
    <w:p w14:paraId="0794CD54" w14:textId="77777777" w:rsidR="0074463C" w:rsidRPr="00040F21" w:rsidRDefault="0074463C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</w:p>
    <w:p w14:paraId="7295B43A" w14:textId="77777777" w:rsidR="0074463C" w:rsidRPr="00040F21" w:rsidRDefault="00000000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Vendégek: Számalapú azonosítót (szobaszámot) használva a saját kezdőlapjukra érkeznek (</w:t>
      </w:r>
      <w:proofErr w:type="spellStart"/>
      <w:r w:rsidRPr="00040F21">
        <w:rPr>
          <w:rFonts w:ascii="Times New Roman" w:hAnsi="Times New Roman"/>
        </w:rPr>
        <w:t>home</w:t>
      </w:r>
      <w:proofErr w:type="spellEnd"/>
      <w:r w:rsidRPr="00040F21">
        <w:rPr>
          <w:rFonts w:ascii="Times New Roman" w:hAnsi="Times New Roman"/>
        </w:rPr>
        <w:t>).</w:t>
      </w:r>
    </w:p>
    <w:p w14:paraId="7430156B" w14:textId="77777777" w:rsidR="0074463C" w:rsidRPr="00040F21" w:rsidRDefault="0074463C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</w:p>
    <w:p w14:paraId="73B2AFEA" w14:textId="77777777" w:rsidR="0074463C" w:rsidRPr="00040F21" w:rsidRDefault="00000000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 xml:space="preserve">Karbantartó: A </w:t>
      </w:r>
      <w:proofErr w:type="spellStart"/>
      <w:r w:rsidRPr="00040F21">
        <w:rPr>
          <w:rFonts w:ascii="Times New Roman" w:hAnsi="Times New Roman"/>
        </w:rPr>
        <w:t>karbantarto</w:t>
      </w:r>
      <w:proofErr w:type="spellEnd"/>
      <w:r w:rsidRPr="00040F21">
        <w:rPr>
          <w:rFonts w:ascii="Times New Roman" w:hAnsi="Times New Roman"/>
        </w:rPr>
        <w:t xml:space="preserve"> azonosítóval rendelkező személyzet a műszaki feladatok és hibajelentések kezelőfelületére jut (</w:t>
      </w:r>
      <w:proofErr w:type="spellStart"/>
      <w:r w:rsidRPr="00040F21">
        <w:rPr>
          <w:rFonts w:ascii="Times New Roman" w:hAnsi="Times New Roman"/>
        </w:rPr>
        <w:t>handyman_dashboard</w:t>
      </w:r>
      <w:proofErr w:type="spellEnd"/>
      <w:r w:rsidRPr="00040F21">
        <w:rPr>
          <w:rFonts w:ascii="Times New Roman" w:hAnsi="Times New Roman"/>
        </w:rPr>
        <w:t>).</w:t>
      </w:r>
    </w:p>
    <w:p w14:paraId="2913A290" w14:textId="77777777" w:rsidR="0074463C" w:rsidRPr="00040F21" w:rsidRDefault="0074463C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</w:p>
    <w:p w14:paraId="71504035" w14:textId="77777777" w:rsidR="0074463C" w:rsidRPr="00040F21" w:rsidRDefault="00000000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 xml:space="preserve">Recepció: A </w:t>
      </w:r>
      <w:proofErr w:type="spellStart"/>
      <w:r w:rsidRPr="00040F21">
        <w:rPr>
          <w:rFonts w:ascii="Times New Roman" w:hAnsi="Times New Roman"/>
        </w:rPr>
        <w:t>recepcio</w:t>
      </w:r>
      <w:proofErr w:type="spellEnd"/>
      <w:r w:rsidRPr="00040F21">
        <w:rPr>
          <w:rFonts w:ascii="Times New Roman" w:hAnsi="Times New Roman"/>
        </w:rPr>
        <w:t xml:space="preserve"> fiókkal belépő munkatárs a teljes szállodai adminisztrációért és foglalásokért felelős </w:t>
      </w:r>
      <w:proofErr w:type="spellStart"/>
      <w:r w:rsidRPr="00040F21">
        <w:rPr>
          <w:rFonts w:ascii="Times New Roman" w:hAnsi="Times New Roman"/>
        </w:rPr>
        <w:t>dashboardot</w:t>
      </w:r>
      <w:proofErr w:type="spellEnd"/>
      <w:r w:rsidRPr="00040F21">
        <w:rPr>
          <w:rFonts w:ascii="Times New Roman" w:hAnsi="Times New Roman"/>
        </w:rPr>
        <w:t xml:space="preserve"> éri el (reception).</w:t>
      </w:r>
    </w:p>
    <w:p w14:paraId="2EBC1F8D" w14:textId="77777777" w:rsidR="0074463C" w:rsidRPr="00040F21" w:rsidRDefault="0074463C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</w:p>
    <w:p w14:paraId="02132617" w14:textId="77777777" w:rsidR="0074463C" w:rsidRPr="00040F21" w:rsidRDefault="00000000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Takarító személyzet: Az egyéb felhatalmazással rendelkező dolgozók a napi takarítási teendőket és szobastátuszokat összefoglaló nézetre irányítódnak át (</w:t>
      </w:r>
      <w:proofErr w:type="spellStart"/>
      <w:r w:rsidRPr="00040F21">
        <w:rPr>
          <w:rFonts w:ascii="Times New Roman" w:hAnsi="Times New Roman"/>
        </w:rPr>
        <w:t>summary</w:t>
      </w:r>
      <w:proofErr w:type="spellEnd"/>
      <w:r w:rsidRPr="00040F21">
        <w:rPr>
          <w:rFonts w:ascii="Times New Roman" w:hAnsi="Times New Roman"/>
        </w:rPr>
        <w:t>).</w:t>
      </w:r>
    </w:p>
    <w:p w14:paraId="33A8E6DF" w14:textId="77777777" w:rsidR="0074463C" w:rsidRPr="00040F21" w:rsidRDefault="0074463C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</w:p>
    <w:p w14:paraId="71ADBA6C" w14:textId="77777777" w:rsidR="0074463C" w:rsidRPr="00040F21" w:rsidRDefault="00000000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Szobaspecifikus adatok dinamikus betöltése</w:t>
      </w:r>
    </w:p>
    <w:p w14:paraId="30D5C808" w14:textId="77777777" w:rsidR="0074463C" w:rsidRPr="00040F21" w:rsidRDefault="0074463C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</w:p>
    <w:p w14:paraId="1467AC0E" w14:textId="77777777" w:rsidR="0074463C" w:rsidRPr="00040F21" w:rsidRDefault="00000000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 xml:space="preserve">A védett nézetek (pl. @login_required dekorátorral ellátott </w:t>
      </w:r>
      <w:proofErr w:type="spellStart"/>
      <w:r w:rsidRPr="00040F21">
        <w:rPr>
          <w:rFonts w:ascii="Times New Roman" w:hAnsi="Times New Roman"/>
        </w:rPr>
        <w:t>room_detail</w:t>
      </w:r>
      <w:proofErr w:type="spellEnd"/>
      <w:r w:rsidRPr="00040F21">
        <w:rPr>
          <w:rFonts w:ascii="Times New Roman" w:hAnsi="Times New Roman"/>
        </w:rPr>
        <w:t>) szigorúan ellenőrzik a hozzáférést. A rendszer a bejelentkezett vendég felhasználónevéből automatikusan beazonosítja a hozzá tartozó szobaszámot, majd ebből dinamikusan kéri le az adatbázisból:</w:t>
      </w:r>
    </w:p>
    <w:p w14:paraId="6840640F" w14:textId="77777777" w:rsidR="0074463C" w:rsidRPr="00040F21" w:rsidRDefault="00000000" w:rsidP="00B378CB">
      <w:pPr>
        <w:pStyle w:val="Nincstrkz"/>
        <w:numPr>
          <w:ilvl w:val="0"/>
          <w:numId w:val="4"/>
        </w:numPr>
        <w:spacing w:line="22" w:lineRule="atLeast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szoba aktuális állapotát és alapadatát.</w:t>
      </w:r>
    </w:p>
    <w:p w14:paraId="094B7E87" w14:textId="77777777" w:rsidR="0074463C" w:rsidRPr="00040F21" w:rsidRDefault="00000000" w:rsidP="00B378CB">
      <w:pPr>
        <w:pStyle w:val="Nincstrkz"/>
        <w:numPr>
          <w:ilvl w:val="0"/>
          <w:numId w:val="4"/>
        </w:numPr>
        <w:spacing w:line="22" w:lineRule="atLeast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Az adott szobához tartozó, aktívan bejelentkezett (CHECKED_IN) vendég és foglalás adatait.</w:t>
      </w:r>
    </w:p>
    <w:p w14:paraId="3041A3D0" w14:textId="77777777" w:rsidR="0074463C" w:rsidRPr="00040F21" w:rsidRDefault="00000000" w:rsidP="00B378CB">
      <w:pPr>
        <w:pStyle w:val="Nincstrkz"/>
        <w:numPr>
          <w:ilvl w:val="0"/>
          <w:numId w:val="4"/>
        </w:numPr>
        <w:spacing w:line="22" w:lineRule="atLeast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szobához rögzített, még megoldatlan műszaki vagy takarítási hibákat (</w:t>
      </w:r>
      <w:proofErr w:type="spellStart"/>
      <w:r w:rsidRPr="00040F21">
        <w:rPr>
          <w:rFonts w:ascii="Times New Roman" w:hAnsi="Times New Roman"/>
        </w:rPr>
        <w:t>active_issues</w:t>
      </w:r>
      <w:proofErr w:type="spellEnd"/>
      <w:r w:rsidRPr="00040F21">
        <w:rPr>
          <w:rFonts w:ascii="Times New Roman" w:hAnsi="Times New Roman"/>
        </w:rPr>
        <w:t>), időrendben rendezve.</w:t>
      </w:r>
    </w:p>
    <w:p w14:paraId="613620D4" w14:textId="77777777" w:rsidR="0074463C" w:rsidRPr="00040F21" w:rsidRDefault="0074463C" w:rsidP="00B378CB">
      <w:pPr>
        <w:pStyle w:val="Nincstrkz"/>
        <w:spacing w:line="22" w:lineRule="atLeast"/>
        <w:rPr>
          <w:rFonts w:ascii="Times New Roman" w:hAnsi="Times New Roman"/>
        </w:rPr>
      </w:pPr>
    </w:p>
    <w:p w14:paraId="74963CAE" w14:textId="77777777" w:rsidR="0074463C" w:rsidRPr="00040F21" w:rsidRDefault="00000000" w:rsidP="00B378CB">
      <w:pPr>
        <w:pStyle w:val="Nincstrkz"/>
        <w:spacing w:line="22" w:lineRule="atLeast"/>
        <w:rPr>
          <w:rFonts w:ascii="Times New Roman" w:hAnsi="Times New Roman"/>
        </w:rPr>
      </w:pPr>
      <w:r w:rsidRPr="00040F21">
        <w:rPr>
          <w:rFonts w:ascii="Times New Roman" w:hAnsi="Times New Roman"/>
        </w:rPr>
        <w:t>Ez a logikai felépítés garantálja, hogy a vendégek kizárólag a saját szobájuk releváns információit láthassák, miközben a személyzet a saját szerepkörének megfelelő, naprakész adatokhoz fér hozzá.</w:t>
      </w:r>
      <w:r w:rsidRPr="00040F21">
        <w:rPr>
          <w:rFonts w:ascii="Times New Roman" w:hAnsi="Times New Roman"/>
        </w:rPr>
        <w:br/>
      </w:r>
    </w:p>
    <w:p w14:paraId="42A2CCFB" w14:textId="77777777" w:rsidR="0074463C" w:rsidRPr="00B378CB" w:rsidRDefault="00000000">
      <w:pPr>
        <w:pStyle w:val="Cmsor2"/>
        <w:rPr>
          <w:rFonts w:ascii="Times New Roman" w:hAnsi="Times New Roman"/>
          <w:color w:val="363922"/>
        </w:rPr>
      </w:pPr>
      <w:bookmarkStart w:id="12" w:name="_Toc238138606"/>
      <w:bookmarkStart w:id="13" w:name="_Toc239515943"/>
      <w:bookmarkStart w:id="14" w:name="_Toc239536435"/>
      <w:r w:rsidRPr="00B378CB">
        <w:rPr>
          <w:rFonts w:ascii="Times New Roman" w:hAnsi="Times New Roman"/>
          <w:color w:val="363922"/>
        </w:rPr>
        <w:lastRenderedPageBreak/>
        <w:t>Vendégoldali Szolgáltatáskezelő Felület:</w:t>
      </w:r>
      <w:bookmarkEnd w:id="12"/>
      <w:bookmarkEnd w:id="13"/>
      <w:bookmarkEnd w:id="14"/>
    </w:p>
    <w:p w14:paraId="7A9E9711" w14:textId="77777777" w:rsidR="0074463C" w:rsidRPr="00040F21" w:rsidRDefault="0074463C">
      <w:pPr>
        <w:rPr>
          <w:rFonts w:ascii="Times New Roman" w:hAnsi="Times New Roman"/>
        </w:rPr>
      </w:pPr>
    </w:p>
    <w:p w14:paraId="311657DF" w14:textId="77777777" w:rsidR="0074463C" w:rsidRPr="00040F21" w:rsidRDefault="00000000">
      <w:pPr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drawing>
          <wp:inline distT="0" distB="0" distL="0" distR="0" wp14:anchorId="02B11F1E" wp14:editId="60037632">
            <wp:extent cx="5760720" cy="3569973"/>
            <wp:effectExtent l="0" t="0" r="0" b="0"/>
            <wp:docPr id="61177444" name="Kép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997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135C0AE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vendégek kényelmének és a közvetlen kommunikációnak a biztosítására egy intuitív, kártya-alapú szolgáltatásigénylő felületet alakítottunk ki. Az oldal segítségével a vendég néhány kattintással, a saját szobájából jelezheti leggyakoribb kéréseit és igényeit a szálloda személyzete felé.</w:t>
      </w:r>
    </w:p>
    <w:p w14:paraId="462DB5AB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629F2E85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Az opciók két fő kategóriára oszthatók:</w:t>
      </w:r>
    </w:p>
    <w:p w14:paraId="0FC89683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1D42CC2D" w14:textId="77777777" w:rsidR="0074463C" w:rsidRPr="00040F21" w:rsidRDefault="00000000">
      <w:pPr>
        <w:pStyle w:val="Nincstrkz"/>
        <w:numPr>
          <w:ilvl w:val="0"/>
          <w:numId w:val="5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Egyszerű kapcsolós igénylések (</w:t>
      </w:r>
      <w:proofErr w:type="spellStart"/>
      <w:r w:rsidRPr="00040F21">
        <w:rPr>
          <w:rFonts w:ascii="Times New Roman" w:hAnsi="Times New Roman"/>
        </w:rPr>
        <w:t>Toggle</w:t>
      </w:r>
      <w:proofErr w:type="spellEnd"/>
      <w:r w:rsidRPr="00040F21">
        <w:rPr>
          <w:rFonts w:ascii="Times New Roman" w:hAnsi="Times New Roman"/>
        </w:rPr>
        <w:t xml:space="preserve"> </w:t>
      </w:r>
      <w:proofErr w:type="spellStart"/>
      <w:r w:rsidRPr="00040F21">
        <w:rPr>
          <w:rFonts w:ascii="Times New Roman" w:hAnsi="Times New Roman"/>
        </w:rPr>
        <w:t>switch</w:t>
      </w:r>
      <w:proofErr w:type="spellEnd"/>
      <w:r w:rsidRPr="00040F21">
        <w:rPr>
          <w:rFonts w:ascii="Times New Roman" w:hAnsi="Times New Roman"/>
        </w:rPr>
        <w:t>): A gyors szobaápolási és kényelmi kérések (pl. Takarítás kérése, Extra ágynemű, Extra törölköző, Fürdőszobai utántöltés, Szemét kiürítése) egyetlen gomb átbillentéssel aktiválhatók.</w:t>
      </w:r>
    </w:p>
    <w:p w14:paraId="269F90BF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5280C448" w14:textId="77777777" w:rsidR="0074463C" w:rsidRPr="00040F21" w:rsidRDefault="00000000">
      <w:pPr>
        <w:pStyle w:val="Nincstrkz"/>
        <w:numPr>
          <w:ilvl w:val="0"/>
          <w:numId w:val="5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Személyre szabott szöveges kérések: Az egyedi részleteket igénylő opcióknál (pl. Ébresztés kérése a kívánt időpont megadásával, vagy a piros kiemeléssel jelölt Hibajelentés a műszaki probléma leírásával) a vendég szöveges mezőben pontosíthatja kérését.</w:t>
      </w:r>
    </w:p>
    <w:p w14:paraId="30F6D047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07A110A2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kérések a „Mentés” gombra kattintva azonnal bekerülnek a rendszerbe, ahonnan a feladat típusa alapján automatikusan a megfelelő személyzethez (takarítók, karbantartó vagy recepció) továbbítódnak.</w:t>
      </w:r>
    </w:p>
    <w:p w14:paraId="4907CC5A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4B3766B2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276B97E0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65AE44B7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698F003D" w14:textId="77777777" w:rsidR="0074463C" w:rsidRPr="00B378CB" w:rsidRDefault="00000000">
      <w:pPr>
        <w:pStyle w:val="Cmsor2"/>
        <w:rPr>
          <w:rFonts w:ascii="Times New Roman" w:hAnsi="Times New Roman"/>
          <w:color w:val="363922"/>
        </w:rPr>
      </w:pPr>
      <w:bookmarkStart w:id="15" w:name="_Toc238138607"/>
      <w:bookmarkStart w:id="16" w:name="_Toc239515944"/>
      <w:bookmarkStart w:id="17" w:name="_Toc239536436"/>
      <w:r w:rsidRPr="00B378CB">
        <w:rPr>
          <w:rFonts w:ascii="Times New Roman" w:hAnsi="Times New Roman"/>
          <w:color w:val="363922"/>
        </w:rPr>
        <w:lastRenderedPageBreak/>
        <w:t>Dinamikus Állapotkövetés és Visszacsatolás:</w:t>
      </w:r>
      <w:bookmarkEnd w:id="15"/>
      <w:bookmarkEnd w:id="16"/>
      <w:bookmarkEnd w:id="17"/>
    </w:p>
    <w:p w14:paraId="2E09033F" w14:textId="77777777" w:rsidR="0074463C" w:rsidRPr="00040F21" w:rsidRDefault="0074463C">
      <w:pPr>
        <w:rPr>
          <w:rFonts w:ascii="Times New Roman" w:hAnsi="Times New Roman"/>
        </w:rPr>
      </w:pPr>
    </w:p>
    <w:p w14:paraId="2ACE4E9F" w14:textId="77777777" w:rsidR="0074463C" w:rsidRPr="00040F21" w:rsidRDefault="00000000">
      <w:pPr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drawing>
          <wp:inline distT="0" distB="0" distL="0" distR="0" wp14:anchorId="7FDA541F" wp14:editId="75DA390C">
            <wp:extent cx="5759997" cy="1787021"/>
            <wp:effectExtent l="0" t="0" r="0" b="3679"/>
            <wp:docPr id="7064240" name="Kép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997" cy="17870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7AAEF38" w14:textId="77777777" w:rsidR="0074463C" w:rsidRPr="00040F21" w:rsidRDefault="0074463C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</w:p>
    <w:p w14:paraId="03A81FCC" w14:textId="77777777" w:rsidR="0074463C" w:rsidRPr="00040F21" w:rsidRDefault="00000000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vendégoldali felület egy valós idejű visszacsatolási modullal van ellátva, amely transzparens tájékoztatást nyújt az elküldött kérések állapotáról.</w:t>
      </w:r>
    </w:p>
    <w:p w14:paraId="63D89087" w14:textId="77777777" w:rsidR="0074463C" w:rsidRPr="00040F21" w:rsidRDefault="0074463C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</w:p>
    <w:p w14:paraId="062D6676" w14:textId="77777777" w:rsidR="0074463C" w:rsidRPr="00040F21" w:rsidRDefault="00000000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rendszer életciklusa a következőképpen működik ezen a felületen:</w:t>
      </w:r>
    </w:p>
    <w:p w14:paraId="16C0610F" w14:textId="77777777" w:rsidR="0074463C" w:rsidRPr="00040F21" w:rsidRDefault="0074463C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</w:p>
    <w:p w14:paraId="6D584C05" w14:textId="77777777" w:rsidR="0074463C" w:rsidRPr="00040F21" w:rsidRDefault="00000000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Aktív kérelem megjelenítése: Amint a vendég elküld egy hibajelentést vagy ébresztési kérést, az azonnal megjelenik ebben a nézetben a pontos részletekkel és az éppen aktuális állapottal.</w:t>
      </w:r>
    </w:p>
    <w:p w14:paraId="6F695845" w14:textId="77777777" w:rsidR="0074463C" w:rsidRPr="00040F21" w:rsidRDefault="0074463C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</w:p>
    <w:p w14:paraId="376C4408" w14:textId="77777777" w:rsidR="0074463C" w:rsidRPr="00040F21" w:rsidRDefault="00000000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Személyzeti visszajelzés: Ha az illetékes dolgozó (karbantartó vagy recepciós) reagál a kérésre vagy megjegyzést fűz hozzá, a válasz valós időben láthatóvá válik a vendég számára is, így folyamatos a kommunikáció a felek között.</w:t>
      </w:r>
    </w:p>
    <w:p w14:paraId="4F7AAF36" w14:textId="77777777" w:rsidR="0074463C" w:rsidRPr="00040F21" w:rsidRDefault="0074463C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</w:p>
    <w:p w14:paraId="30A08F52" w14:textId="77777777" w:rsidR="0074463C" w:rsidRPr="00040F21" w:rsidRDefault="00000000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Automatikus alaphelyzetbe állás: Miután a feladatot elvégezték és a dolgozó lezártnak jelölte azt a saját felületén, a rendszer automatikusan frissíti a nézetet, és visszatér a képen látható alapértelmezett, megnyugtató állapotra („Jelenleg nincs aktív vagy intézkedésre váró karbantartási igénye” / „Jelenleg nem kért ébresztést”).</w:t>
      </w:r>
    </w:p>
    <w:p w14:paraId="1AA71B6D" w14:textId="77777777" w:rsidR="0074463C" w:rsidRPr="00040F21" w:rsidRDefault="0074463C" w:rsidP="00B378CB">
      <w:pPr>
        <w:pStyle w:val="Nincstrkz"/>
        <w:spacing w:line="22" w:lineRule="atLeast"/>
        <w:jc w:val="both"/>
        <w:rPr>
          <w:rFonts w:ascii="Times New Roman" w:hAnsi="Times New Roman"/>
        </w:rPr>
      </w:pPr>
    </w:p>
    <w:p w14:paraId="17D3E7E3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drawing>
          <wp:inline distT="0" distB="0" distL="0" distR="0" wp14:anchorId="4FCB7114" wp14:editId="4ABDDF83">
            <wp:extent cx="5760720" cy="2036441"/>
            <wp:effectExtent l="0" t="0" r="0" b="1909"/>
            <wp:docPr id="1947326246" name="Kép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64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773A74A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6AE581B8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01AE66C2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1AA8DE25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5B5EF7BA" w14:textId="77777777" w:rsidR="0074463C" w:rsidRPr="00B378CB" w:rsidRDefault="00000000">
      <w:pPr>
        <w:pStyle w:val="Cmsor2"/>
        <w:rPr>
          <w:rFonts w:ascii="Times New Roman" w:hAnsi="Times New Roman"/>
          <w:color w:val="363922"/>
        </w:rPr>
      </w:pPr>
      <w:bookmarkStart w:id="18" w:name="_Toc238138608"/>
      <w:bookmarkStart w:id="19" w:name="_Toc239515945"/>
      <w:bookmarkStart w:id="20" w:name="_Toc239536437"/>
      <w:r w:rsidRPr="00B378CB">
        <w:rPr>
          <w:rFonts w:ascii="Times New Roman" w:hAnsi="Times New Roman"/>
          <w:color w:val="363922"/>
        </w:rPr>
        <w:lastRenderedPageBreak/>
        <w:t>Karbantartói Kezelőfelület:</w:t>
      </w:r>
      <w:bookmarkEnd w:id="18"/>
      <w:bookmarkEnd w:id="19"/>
      <w:bookmarkEnd w:id="20"/>
    </w:p>
    <w:p w14:paraId="65527395" w14:textId="77777777" w:rsidR="0074463C" w:rsidRPr="00040F21" w:rsidRDefault="0074463C">
      <w:pPr>
        <w:rPr>
          <w:rFonts w:ascii="Times New Roman" w:hAnsi="Times New Roman"/>
        </w:rPr>
      </w:pPr>
    </w:p>
    <w:p w14:paraId="2729133E" w14:textId="77777777" w:rsidR="0074463C" w:rsidRPr="00040F21" w:rsidRDefault="00000000">
      <w:pPr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drawing>
          <wp:inline distT="0" distB="0" distL="0" distR="0" wp14:anchorId="713476DC" wp14:editId="04C0C0B3">
            <wp:extent cx="5759997" cy="3182020"/>
            <wp:effectExtent l="0" t="0" r="0" b="0"/>
            <wp:docPr id="1435980011" name="Kép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997" cy="31820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DD3EB84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75FF176B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karbantartó személyzet számára egy különálló, átlátható felületet alakítottunk ki, ahol valós időben jelennek meg a vendégek által beküldött műszaki hibabejelentések.</w:t>
      </w:r>
    </w:p>
    <w:p w14:paraId="5632566F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642AD62F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modul főbb funkciói és felépítése:</w:t>
      </w:r>
    </w:p>
    <w:p w14:paraId="5A67BE8F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59066CF5" w14:textId="77777777" w:rsidR="0074463C" w:rsidRPr="00040F21" w:rsidRDefault="00000000">
      <w:pPr>
        <w:pStyle w:val="Nincstrkz"/>
        <w:numPr>
          <w:ilvl w:val="0"/>
          <w:numId w:val="6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Részletes feladatkártyák: Minden bejelentett probléma külön kártyaként jelenik meg, jól láthatóan feltüntetve az érintett szobaszámot (pl. 101. szoba), a bejelentés pontos időpontját (időbélyeg), valamint a hiba leírását (pl. Nem működik a klíma).</w:t>
      </w:r>
    </w:p>
    <w:p w14:paraId="668EDA41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1157D4FF" w14:textId="77777777" w:rsidR="0074463C" w:rsidRPr="00040F21" w:rsidRDefault="00000000">
      <w:pPr>
        <w:pStyle w:val="Nincstrkz"/>
        <w:numPr>
          <w:ilvl w:val="0"/>
          <w:numId w:val="6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Interaktív visszajelzés (Megjegyzés): A karbantartó a megjegyzés mező segítségével státuszüzenetet hagyhat a rendszerben (pl. „Alkatrészre vár, folyamatban...”). A „Státuszüzenet mentése” gombra kattintva ez az információ azonnal frissül, így a vendég és a recepció is látja a javítás állását.</w:t>
      </w:r>
    </w:p>
    <w:p w14:paraId="7192E4E5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2B64101E" w14:textId="77777777" w:rsidR="0074463C" w:rsidRPr="00040F21" w:rsidRDefault="00000000">
      <w:pPr>
        <w:pStyle w:val="Nincstrkz"/>
        <w:numPr>
          <w:ilvl w:val="0"/>
          <w:numId w:val="6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Feladat lezárása: Amikor a műszaki probléma elhárult, a karbantartó a „Hiba elhárítva / Kész” gombbal lezárhatja az adott feladatot. Ekkor a kártya eltűnik a listáról, a vendégoldali felület pedig automatikusan visszaáll az alapértelmezett, hibamentes állapotra.</w:t>
      </w:r>
    </w:p>
    <w:p w14:paraId="38CB0A2B" w14:textId="77777777" w:rsidR="0074463C" w:rsidRPr="00040F21" w:rsidRDefault="0074463C">
      <w:pPr>
        <w:pStyle w:val="Listaszerbekezds"/>
        <w:rPr>
          <w:rFonts w:ascii="Times New Roman" w:hAnsi="Times New Roman"/>
        </w:rPr>
      </w:pPr>
    </w:p>
    <w:p w14:paraId="6051E118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40354EE1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581FDC90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595D5D72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6DD6D626" w14:textId="77777777" w:rsidR="0074463C" w:rsidRDefault="00000000">
      <w:pPr>
        <w:pStyle w:val="Cmsor2"/>
        <w:rPr>
          <w:rFonts w:ascii="Times New Roman" w:hAnsi="Times New Roman"/>
          <w:color w:val="363922"/>
        </w:rPr>
      </w:pPr>
      <w:bookmarkStart w:id="21" w:name="_Toc238138609"/>
      <w:bookmarkStart w:id="22" w:name="_Toc239515946"/>
      <w:bookmarkStart w:id="23" w:name="_Toc239536438"/>
      <w:r w:rsidRPr="00B378CB">
        <w:rPr>
          <w:rFonts w:ascii="Times New Roman" w:hAnsi="Times New Roman"/>
          <w:color w:val="363922"/>
        </w:rPr>
        <w:lastRenderedPageBreak/>
        <w:t>Recepciós Vezérlőpult:</w:t>
      </w:r>
      <w:bookmarkEnd w:id="21"/>
      <w:bookmarkEnd w:id="22"/>
      <w:bookmarkEnd w:id="23"/>
    </w:p>
    <w:p w14:paraId="16BF7496" w14:textId="77777777" w:rsidR="00B378CB" w:rsidRPr="00B378CB" w:rsidRDefault="00B378CB" w:rsidP="00B378CB"/>
    <w:p w14:paraId="36B13F5C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drawing>
          <wp:inline distT="0" distB="0" distL="0" distR="0" wp14:anchorId="71AD405B" wp14:editId="1E8ADF24">
            <wp:extent cx="5760720" cy="3620137"/>
            <wp:effectExtent l="0" t="0" r="0" b="0"/>
            <wp:docPr id="775264265" name="Kép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1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8D87DA5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3458F8E3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recepció számára tervezett központi felület a szálloda napi működésének teljes áttekintését és az adminisztratív folyamatok gyors kezelését biztosítja. Az oldal átlátható, moduláris elrendezésben gyűjti össze a legfontosabb információkat.</w:t>
      </w:r>
    </w:p>
    <w:p w14:paraId="5450DD0D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3D3D2B97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felület főbb elemei és funkciói:</w:t>
      </w:r>
    </w:p>
    <w:p w14:paraId="6EBE20F6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0F0366CB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 xml:space="preserve">Gyorsműveletek (Fejléc): A jobb felső sarokban elhelyezett gombok segítségével a recepciós azonnal elérheti a leggyakoribb vendégkezelési folyamatokat: </w:t>
      </w:r>
      <w:proofErr w:type="spellStart"/>
      <w:r w:rsidRPr="00040F21">
        <w:rPr>
          <w:rFonts w:ascii="Times New Roman" w:hAnsi="Times New Roman"/>
        </w:rPr>
        <w:t>Check</w:t>
      </w:r>
      <w:proofErr w:type="spellEnd"/>
      <w:r w:rsidRPr="00040F21">
        <w:rPr>
          <w:rFonts w:ascii="Times New Roman" w:hAnsi="Times New Roman"/>
        </w:rPr>
        <w:t xml:space="preserve">-in (bejelentkeztetés), Hosszabbítás (tartózkodás meghosszabbítása) és </w:t>
      </w:r>
      <w:proofErr w:type="spellStart"/>
      <w:r w:rsidRPr="00040F21">
        <w:rPr>
          <w:rFonts w:ascii="Times New Roman" w:hAnsi="Times New Roman"/>
        </w:rPr>
        <w:t>Check</w:t>
      </w:r>
      <w:proofErr w:type="spellEnd"/>
      <w:r w:rsidRPr="00040F21">
        <w:rPr>
          <w:rFonts w:ascii="Times New Roman" w:hAnsi="Times New Roman"/>
        </w:rPr>
        <w:t>-out (kijelentkeztetés). A bal oldalon az aktuális dátum és pontos idő látható.</w:t>
      </w:r>
    </w:p>
    <w:p w14:paraId="108B431B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499A0F9E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Vendégforgalom áttekintése: Két különálló kártya mutatja a naponta esedékes mozgásokat (A mai napon távozó vendégek és A mai napon érkező vendégek), így a recepció folyamatosan nyomon követheti a szobák váltását.</w:t>
      </w:r>
    </w:p>
    <w:p w14:paraId="3655EBB4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194020ED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Aktív karbantartási feladatok: A jobb felső modul táblázatos formában jeleníti meg a folyamatban lévő műszaki hibákat a szobaszám (pl. 101.) és a hiba leírása (pl. Nem működik a klíma) alapján, biztosítva a folyamatos rálátást a ház állapotára.</w:t>
      </w:r>
    </w:p>
    <w:p w14:paraId="4C3BD0FB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2DCCFF75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Aktív ébresztési kérések: A jobb alsó modulban a vendégek által kért ébresztési időpontok jelennek meg (szobaszám, kért időpont és státusz megjelölésével). A recepciós a „Visszaigazolás” gombbal nyugtázhatja a kérést, amiről a vendég azonnal visszajelzést kap a saját felületén.</w:t>
      </w:r>
    </w:p>
    <w:p w14:paraId="1E5EE9AE" w14:textId="49E84E4C" w:rsidR="00B378CB" w:rsidRDefault="00000000" w:rsidP="00B378CB">
      <w:pPr>
        <w:pStyle w:val="Cmsor2"/>
        <w:rPr>
          <w:rFonts w:ascii="Times New Roman" w:hAnsi="Times New Roman"/>
          <w:color w:val="363922"/>
        </w:rPr>
      </w:pPr>
      <w:bookmarkStart w:id="24" w:name="_Toc238138610"/>
      <w:bookmarkStart w:id="25" w:name="_Toc239515947"/>
      <w:bookmarkStart w:id="26" w:name="_Toc239536439"/>
      <w:r w:rsidRPr="00B378CB">
        <w:rPr>
          <w:rFonts w:ascii="Times New Roman" w:hAnsi="Times New Roman"/>
          <w:color w:val="363922"/>
        </w:rPr>
        <w:lastRenderedPageBreak/>
        <w:t>Szobák Foglaltsági és Állapot Nyilvántartása:</w:t>
      </w:r>
      <w:bookmarkEnd w:id="24"/>
      <w:bookmarkEnd w:id="25"/>
      <w:bookmarkEnd w:id="26"/>
    </w:p>
    <w:p w14:paraId="464EBBF3" w14:textId="77777777" w:rsidR="00B378CB" w:rsidRPr="00B378CB" w:rsidRDefault="00B378CB" w:rsidP="00B378CB"/>
    <w:p w14:paraId="58D57C54" w14:textId="721B5A2A" w:rsidR="0074463C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drawing>
          <wp:inline distT="0" distB="0" distL="0" distR="0" wp14:anchorId="509F3A20" wp14:editId="0785B37F">
            <wp:extent cx="5760720" cy="2700652"/>
            <wp:effectExtent l="0" t="0" r="0" b="4448"/>
            <wp:docPr id="1986759131" name="Kép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065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38950A0" w14:textId="77777777" w:rsidR="0001501F" w:rsidRPr="00040F21" w:rsidRDefault="0001501F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110F7803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recepció munkájának támogatására és a szállodai kapacitások naprakész kezelésére egy vizuális, színkódolt kártyarendszert integráltunk a recepciós felületre. Ez a modul azonnali és átfogó helyzetjelentést nyújt a szobák higiéniai és foglaltsági állapotáról.</w:t>
      </w:r>
    </w:p>
    <w:p w14:paraId="197BC83C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3CBD61AA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felület főbb jellemzői és funkcionalitása:</w:t>
      </w:r>
    </w:p>
    <w:p w14:paraId="4858959E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0970A698" w14:textId="77777777" w:rsidR="0074463C" w:rsidRPr="00040F21" w:rsidRDefault="00000000">
      <w:pPr>
        <w:pStyle w:val="Nincstrkz"/>
        <w:numPr>
          <w:ilvl w:val="0"/>
          <w:numId w:val="7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Színkódolt állapotjelzés (Jelmagyarázat): A képernyő tetején található színes jelzések segítségével a recepciós egyetlen pillantással átláthatja a szobák aktuális takarítási státuszát:</w:t>
      </w:r>
    </w:p>
    <w:p w14:paraId="41B3C0AD" w14:textId="77777777" w:rsidR="0074463C" w:rsidRPr="00040F21" w:rsidRDefault="0074463C">
      <w:pPr>
        <w:pStyle w:val="Nincstrkz"/>
        <w:spacing w:line="264" w:lineRule="auto"/>
        <w:ind w:left="708"/>
        <w:jc w:val="both"/>
        <w:rPr>
          <w:rFonts w:ascii="Times New Roman" w:hAnsi="Times New Roman"/>
        </w:rPr>
      </w:pPr>
    </w:p>
    <w:p w14:paraId="27F3942D" w14:textId="77777777" w:rsidR="0074463C" w:rsidRPr="00040F21" w:rsidRDefault="00000000">
      <w:pPr>
        <w:pStyle w:val="Nincstrkz"/>
        <w:numPr>
          <w:ilvl w:val="0"/>
          <w:numId w:val="8"/>
        </w:numPr>
        <w:spacing w:line="264" w:lineRule="auto"/>
        <w:ind w:left="1428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Piros: Takarítást nem kér (a vendég jelezte a „Ne zavarjanak” opciót)</w:t>
      </w:r>
    </w:p>
    <w:p w14:paraId="46884855" w14:textId="77777777" w:rsidR="0074463C" w:rsidRPr="00040F21" w:rsidRDefault="0074463C">
      <w:pPr>
        <w:pStyle w:val="Nincstrkz"/>
        <w:spacing w:line="264" w:lineRule="auto"/>
        <w:ind w:left="708"/>
        <w:jc w:val="both"/>
        <w:rPr>
          <w:rFonts w:ascii="Times New Roman" w:hAnsi="Times New Roman"/>
        </w:rPr>
      </w:pPr>
    </w:p>
    <w:p w14:paraId="754BB161" w14:textId="77777777" w:rsidR="0074463C" w:rsidRPr="00040F21" w:rsidRDefault="00000000">
      <w:pPr>
        <w:pStyle w:val="Nincstrkz"/>
        <w:numPr>
          <w:ilvl w:val="0"/>
          <w:numId w:val="8"/>
        </w:numPr>
        <w:spacing w:line="264" w:lineRule="auto"/>
        <w:ind w:left="1428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Sárga: Takarítás szükséges (esedékes a szoba takarítása)</w:t>
      </w:r>
    </w:p>
    <w:p w14:paraId="73E0C188" w14:textId="77777777" w:rsidR="0074463C" w:rsidRPr="00040F21" w:rsidRDefault="0074463C">
      <w:pPr>
        <w:pStyle w:val="Nincstrkz"/>
        <w:spacing w:line="264" w:lineRule="auto"/>
        <w:ind w:left="708"/>
        <w:jc w:val="both"/>
        <w:rPr>
          <w:rFonts w:ascii="Times New Roman" w:hAnsi="Times New Roman"/>
        </w:rPr>
      </w:pPr>
    </w:p>
    <w:p w14:paraId="106D82CF" w14:textId="77777777" w:rsidR="0074463C" w:rsidRPr="00040F21" w:rsidRDefault="00000000">
      <w:pPr>
        <w:pStyle w:val="Nincstrkz"/>
        <w:numPr>
          <w:ilvl w:val="0"/>
          <w:numId w:val="8"/>
        </w:numPr>
        <w:spacing w:line="264" w:lineRule="auto"/>
        <w:ind w:left="1428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Kék: Takarítás alatt (a takarító személyzet éppen a szobában dolgozik)</w:t>
      </w:r>
    </w:p>
    <w:p w14:paraId="543FF12D" w14:textId="77777777" w:rsidR="0074463C" w:rsidRPr="00040F21" w:rsidRDefault="0074463C">
      <w:pPr>
        <w:pStyle w:val="Nincstrkz"/>
        <w:spacing w:line="264" w:lineRule="auto"/>
        <w:ind w:left="708"/>
        <w:jc w:val="both"/>
        <w:rPr>
          <w:rFonts w:ascii="Times New Roman" w:hAnsi="Times New Roman"/>
        </w:rPr>
      </w:pPr>
    </w:p>
    <w:p w14:paraId="34142B1B" w14:textId="77777777" w:rsidR="0074463C" w:rsidRPr="00040F21" w:rsidRDefault="00000000">
      <w:pPr>
        <w:pStyle w:val="Nincstrkz"/>
        <w:numPr>
          <w:ilvl w:val="0"/>
          <w:numId w:val="8"/>
        </w:numPr>
        <w:spacing w:line="264" w:lineRule="auto"/>
        <w:ind w:left="1428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Zöld: Takarítva (a szoba tiszta, az új érkező vendég számára azonnal átadható)</w:t>
      </w:r>
    </w:p>
    <w:p w14:paraId="04C689E6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4FA4DCEC" w14:textId="77777777" w:rsidR="0074463C" w:rsidRPr="00040F21" w:rsidRDefault="00000000">
      <w:pPr>
        <w:pStyle w:val="Nincstrkz"/>
        <w:numPr>
          <w:ilvl w:val="0"/>
          <w:numId w:val="7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 xml:space="preserve">Szobakártyák és részletes információk: Minden szoba (pl. 101, 102, 103, 104) külön kártyaként jelenik meg a felületen. A recepciós közvetlenül látja a szobatípust (Kompakt szoba), az aktuális </w:t>
      </w:r>
      <w:proofErr w:type="spellStart"/>
      <w:r w:rsidRPr="00040F21">
        <w:rPr>
          <w:rFonts w:ascii="Times New Roman" w:hAnsi="Times New Roman"/>
        </w:rPr>
        <w:t>foglaltságot</w:t>
      </w:r>
      <w:proofErr w:type="spellEnd"/>
      <w:r w:rsidRPr="00040F21">
        <w:rPr>
          <w:rFonts w:ascii="Times New Roman" w:hAnsi="Times New Roman"/>
        </w:rPr>
        <w:t xml:space="preserve"> (Üres szoba / bejelentkezett vendég), valamint a vendégek által beküldött extra kéréseket (Nincs extra kérés vagy piktogrammal kiemelt speciális igénylés, pl. ébresztés vagy bekészítés).</w:t>
      </w:r>
    </w:p>
    <w:p w14:paraId="02BC358F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095F710A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Ez az élő helyzetjelentés lehetővé teszi a recepció számára, hogy a bejelentkeztetéskor (</w:t>
      </w:r>
      <w:proofErr w:type="spellStart"/>
      <w:r w:rsidRPr="00040F21">
        <w:rPr>
          <w:rFonts w:ascii="Times New Roman" w:hAnsi="Times New Roman"/>
        </w:rPr>
        <w:t>Check</w:t>
      </w:r>
      <w:proofErr w:type="spellEnd"/>
      <w:r w:rsidRPr="00040F21">
        <w:rPr>
          <w:rFonts w:ascii="Times New Roman" w:hAnsi="Times New Roman"/>
        </w:rPr>
        <w:t>-in) azonnal lássa, mely szobák állnak készen az érkező vendégek fogadására, kiküszöbölve a felesleges belső telefonálásokat és egyeztetéseket.</w:t>
      </w:r>
    </w:p>
    <w:p w14:paraId="211A1CD3" w14:textId="77777777" w:rsidR="0074463C" w:rsidRPr="00B378CB" w:rsidRDefault="00000000">
      <w:pPr>
        <w:pStyle w:val="Cmsor2"/>
        <w:rPr>
          <w:rFonts w:ascii="Times New Roman" w:hAnsi="Times New Roman"/>
          <w:color w:val="363922"/>
        </w:rPr>
      </w:pPr>
      <w:bookmarkStart w:id="27" w:name="_Toc238138611"/>
      <w:bookmarkStart w:id="28" w:name="_Toc239515948"/>
      <w:bookmarkStart w:id="29" w:name="_Toc239536440"/>
      <w:r w:rsidRPr="00B378CB">
        <w:rPr>
          <w:rFonts w:ascii="Times New Roman" w:hAnsi="Times New Roman"/>
          <w:color w:val="363922"/>
        </w:rPr>
        <w:lastRenderedPageBreak/>
        <w:t>Előzménykereső és Analitikai Modulok:</w:t>
      </w:r>
      <w:bookmarkEnd w:id="27"/>
      <w:bookmarkEnd w:id="28"/>
      <w:bookmarkEnd w:id="29"/>
    </w:p>
    <w:p w14:paraId="67189DB4" w14:textId="77777777" w:rsidR="00B378CB" w:rsidRDefault="00B378CB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3801D876" w14:textId="51D1578D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drawing>
          <wp:inline distT="0" distB="0" distL="0" distR="0" wp14:anchorId="2F43C8C2" wp14:editId="5679881A">
            <wp:extent cx="5760720" cy="1823715"/>
            <wp:effectExtent l="0" t="0" r="0" b="5085"/>
            <wp:docPr id="114398518" name="Kép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371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9D9F53F" w14:textId="77777777" w:rsidR="0074463C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drawing>
          <wp:inline distT="0" distB="0" distL="0" distR="0" wp14:anchorId="0F672E2E" wp14:editId="0463614C">
            <wp:extent cx="5759997" cy="1734013"/>
            <wp:effectExtent l="0" t="0" r="0" b="0"/>
            <wp:docPr id="953913024" name="Kép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997" cy="173401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514FBC9" w14:textId="77777777" w:rsidR="00B378CB" w:rsidRPr="00040F21" w:rsidRDefault="00B378CB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79A23C36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recepció ellenőrző és minőségbiztosítási feladatainak támogatására két részletes előzmény- és archiválási modult integráltunk a recepciós felületre. Ezek segítségével a vezetőség és a recepciós munkatársak visszamenőleg is pontosan nyomon követhetik a házban elvégzett munkálatokat, valamint visszakereshetik az esetleges vendégpanaszok vagy ellenőrzések hátterét.</w:t>
      </w:r>
    </w:p>
    <w:p w14:paraId="5FECEB03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791E0C21" w14:textId="28DA45F0" w:rsidR="0074463C" w:rsidRPr="00B378CB" w:rsidRDefault="00000000" w:rsidP="00B378CB">
      <w:pPr>
        <w:pStyle w:val="Nincstrkz"/>
        <w:numPr>
          <w:ilvl w:val="0"/>
          <w:numId w:val="9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modulok főbb tulajdonságai:</w:t>
      </w:r>
    </w:p>
    <w:p w14:paraId="10C43C10" w14:textId="77777777" w:rsidR="0074463C" w:rsidRPr="00040F21" w:rsidRDefault="00000000">
      <w:pPr>
        <w:pStyle w:val="Nincstrkz"/>
        <w:numPr>
          <w:ilvl w:val="0"/>
          <w:numId w:val="10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Fejlett szűrési lehetőségek: Mindkét táblázat tetején helyet kapott egy összetett szűrőrendszer, amely lehetővé teszi az adatok szűrését Szobaszám (pl. 101), valamint időintervallum (Mettől – Meddig) alapján a „Szűrés” gombra kattintva.</w:t>
      </w:r>
    </w:p>
    <w:p w14:paraId="5340DED8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159EA362" w14:textId="7B9113DE" w:rsidR="0074463C" w:rsidRPr="00B378CB" w:rsidRDefault="00000000" w:rsidP="00B378CB">
      <w:pPr>
        <w:pStyle w:val="Nincstrkz"/>
        <w:numPr>
          <w:ilvl w:val="0"/>
          <w:numId w:val="9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Takarítási Feladatok Előzményei:</w:t>
      </w:r>
    </w:p>
    <w:p w14:paraId="01EE94B0" w14:textId="77777777" w:rsidR="0074463C" w:rsidRPr="00040F21" w:rsidRDefault="00000000">
      <w:pPr>
        <w:pStyle w:val="Nincstrkz"/>
        <w:numPr>
          <w:ilvl w:val="0"/>
          <w:numId w:val="10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Átláthatóan naplózza a takarítási folyamatokat: mutatja a Szobaszámot, a feladatot elvégző Takarító azonosítóját, az elvégzés Státuszát (pl. Kész), valamint a munka pontos Kezdési és Befejezési időpontját.</w:t>
      </w:r>
    </w:p>
    <w:p w14:paraId="38CACC40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493B6665" w14:textId="051A0227" w:rsidR="0074463C" w:rsidRPr="00B378CB" w:rsidRDefault="00000000" w:rsidP="00B378CB">
      <w:pPr>
        <w:pStyle w:val="Nincstrkz"/>
        <w:numPr>
          <w:ilvl w:val="0"/>
          <w:numId w:val="9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Karbantartási Hibajelentések Előzményei:</w:t>
      </w:r>
    </w:p>
    <w:p w14:paraId="06D40AC2" w14:textId="77777777" w:rsidR="0074463C" w:rsidRPr="00040F21" w:rsidRDefault="00000000">
      <w:pPr>
        <w:pStyle w:val="Nincstrkz"/>
        <w:numPr>
          <w:ilvl w:val="0"/>
          <w:numId w:val="10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Részletes nyilvántartást vezet a szállodában felmerülő műszaki problémákról. Rögzíti a Szobaszámot, a Probléma leírását (pl. Nem működik a klíma, Tapéta leszakadt), a hiba aktuális állapotát (Aktív hiba / Elhárítva), a Bejelentés és a Megoldás pontos időpontját, valamint a Karbantartó megjegyzését.</w:t>
      </w:r>
    </w:p>
    <w:p w14:paraId="0FAD74B2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0C627755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lastRenderedPageBreak/>
        <w:t>Ez a két elemzési modul biztosítja a recepció számára a teljes körű átláthatóságot, megkönnyíti a műszakváltások közötti információáramlást, és megteremti az alapot a munkafolyamatok utólagos ellenőrizhetőségéhez.</w:t>
      </w:r>
    </w:p>
    <w:p w14:paraId="3888A0DE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6C9025D5" w14:textId="77777777" w:rsidR="0074463C" w:rsidRDefault="00000000">
      <w:pPr>
        <w:pStyle w:val="Cmsor2"/>
        <w:rPr>
          <w:rFonts w:ascii="Times New Roman" w:hAnsi="Times New Roman"/>
          <w:color w:val="363922"/>
        </w:rPr>
      </w:pPr>
      <w:bookmarkStart w:id="30" w:name="_Toc238138612"/>
      <w:bookmarkStart w:id="31" w:name="_Toc239515949"/>
      <w:bookmarkStart w:id="32" w:name="_Toc239536441"/>
      <w:r w:rsidRPr="00B378CB">
        <w:rPr>
          <w:rFonts w:ascii="Times New Roman" w:hAnsi="Times New Roman"/>
          <w:color w:val="363922"/>
        </w:rPr>
        <w:t>Online Foglalási és Recepciós Feldolgozó Rendszer:</w:t>
      </w:r>
      <w:bookmarkEnd w:id="30"/>
      <w:bookmarkEnd w:id="31"/>
      <w:bookmarkEnd w:id="32"/>
    </w:p>
    <w:p w14:paraId="2630C916" w14:textId="77777777" w:rsidR="00B378CB" w:rsidRPr="00B378CB" w:rsidRDefault="00B378CB" w:rsidP="00B378CB"/>
    <w:p w14:paraId="71085DA1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szálloda nyilvános weboldalát összekötöttük a belső recepciós rendszerrel, így a leendő vendégek közvetlenül és kényelmesen nyújthatják be foglalási igényeiket, amelyeket a recepció valós időben tud feldolgozni.</w:t>
      </w:r>
    </w:p>
    <w:p w14:paraId="68FCD010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45C6E947" w14:textId="77777777" w:rsidR="0074463C" w:rsidRDefault="00000000" w:rsidP="00B378CB">
      <w:pPr>
        <w:spacing w:line="264" w:lineRule="auto"/>
        <w:jc w:val="center"/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drawing>
          <wp:inline distT="0" distB="0" distL="0" distR="0" wp14:anchorId="73985821" wp14:editId="3679DAAE">
            <wp:extent cx="5759997" cy="5324651"/>
            <wp:effectExtent l="0" t="0" r="0" b="9349"/>
            <wp:docPr id="1653156061" name="Kép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997" cy="53246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E4422CB" w14:textId="77777777" w:rsidR="0001501F" w:rsidRPr="00040F21" w:rsidRDefault="0001501F" w:rsidP="00B378CB">
      <w:pPr>
        <w:spacing w:line="264" w:lineRule="auto"/>
        <w:jc w:val="center"/>
        <w:rPr>
          <w:rFonts w:ascii="Times New Roman" w:hAnsi="Times New Roman"/>
        </w:rPr>
      </w:pPr>
    </w:p>
    <w:p w14:paraId="68E65899" w14:textId="0C35D769" w:rsidR="0074463C" w:rsidRDefault="00000000" w:rsidP="00B378CB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1. Weboldali Foglalási Felület (Vendégoldal)</w:t>
      </w:r>
    </w:p>
    <w:p w14:paraId="6B195143" w14:textId="77777777" w:rsidR="00B378CB" w:rsidRPr="00040F21" w:rsidRDefault="00B378CB" w:rsidP="00B378CB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60729F1A" w14:textId="73CFF6A4" w:rsidR="0074463C" w:rsidRDefault="00000000" w:rsidP="00B378CB">
      <w:pPr>
        <w:pStyle w:val="Nincstrkz"/>
        <w:numPr>
          <w:ilvl w:val="0"/>
          <w:numId w:val="10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Interaktív naptárválasztó: A vendégek egy vizuális naptár segítségével jelölhetik ki a kívánt tartózkodási időszakot (érkezés és távozás napja).</w:t>
      </w:r>
    </w:p>
    <w:p w14:paraId="29838F62" w14:textId="77777777" w:rsidR="00B378CB" w:rsidRPr="00B378CB" w:rsidRDefault="00B378CB" w:rsidP="00B378CB">
      <w:pPr>
        <w:pStyle w:val="Nincstrkz"/>
        <w:spacing w:line="264" w:lineRule="auto"/>
        <w:ind w:left="1080"/>
        <w:jc w:val="both"/>
        <w:rPr>
          <w:rFonts w:ascii="Times New Roman" w:hAnsi="Times New Roman"/>
        </w:rPr>
      </w:pPr>
    </w:p>
    <w:p w14:paraId="284EA281" w14:textId="77777777" w:rsidR="0074463C" w:rsidRDefault="00000000" w:rsidP="00B378CB">
      <w:pPr>
        <w:pStyle w:val="Nincstrkz"/>
        <w:numPr>
          <w:ilvl w:val="0"/>
          <w:numId w:val="10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 xml:space="preserve">Adatmegadás és szobatípus: Az űrlapon megadható a kiválasztott szobatípus (pl. </w:t>
      </w:r>
      <w:proofErr w:type="spellStart"/>
      <w:r w:rsidRPr="00040F21">
        <w:rPr>
          <w:rFonts w:ascii="Times New Roman" w:hAnsi="Times New Roman"/>
        </w:rPr>
        <w:t>Suite</w:t>
      </w:r>
      <w:proofErr w:type="spellEnd"/>
      <w:r w:rsidRPr="00040F21">
        <w:rPr>
          <w:rFonts w:ascii="Times New Roman" w:hAnsi="Times New Roman"/>
        </w:rPr>
        <w:t xml:space="preserve"> szoba), a személyes adatok (Teljes név, E-mail cím, Telefonszám), valamint a vendégek száma (Felnőttek és Gyermekek száma). A „Küldés” gombra kattintva az igény azonnal bekerül a recepció rendszerébe.</w:t>
      </w:r>
    </w:p>
    <w:p w14:paraId="18D29B6E" w14:textId="77777777" w:rsidR="00B378CB" w:rsidRDefault="00B378CB" w:rsidP="00B378CB">
      <w:pPr>
        <w:pStyle w:val="Nincstrkz"/>
        <w:spacing w:line="264" w:lineRule="auto"/>
        <w:ind w:left="1080"/>
        <w:jc w:val="both"/>
        <w:rPr>
          <w:rFonts w:ascii="Times New Roman" w:hAnsi="Times New Roman"/>
        </w:rPr>
      </w:pPr>
    </w:p>
    <w:p w14:paraId="6AE6648D" w14:textId="77777777" w:rsidR="00B378CB" w:rsidRPr="00040F21" w:rsidRDefault="00B378CB" w:rsidP="00B378CB">
      <w:pPr>
        <w:pStyle w:val="Nincstrkz"/>
        <w:spacing w:line="264" w:lineRule="auto"/>
        <w:ind w:left="1080"/>
        <w:jc w:val="both"/>
        <w:rPr>
          <w:rFonts w:ascii="Times New Roman" w:hAnsi="Times New Roman"/>
        </w:rPr>
      </w:pPr>
    </w:p>
    <w:p w14:paraId="6BBD0494" w14:textId="77777777" w:rsidR="0074463C" w:rsidRPr="00040F21" w:rsidRDefault="00000000">
      <w:pPr>
        <w:pStyle w:val="Nincstrkz"/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drawing>
          <wp:inline distT="0" distB="0" distL="0" distR="0" wp14:anchorId="7BC7263D" wp14:editId="2212FAFB">
            <wp:extent cx="5759997" cy="3736064"/>
            <wp:effectExtent l="0" t="0" r="0" b="0"/>
            <wp:docPr id="92119591" name="Kép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997" cy="373606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D659A2D" w14:textId="77777777" w:rsidR="0074463C" w:rsidRPr="00040F21" w:rsidRDefault="0074463C">
      <w:pPr>
        <w:pStyle w:val="Nincstrkz"/>
        <w:rPr>
          <w:rFonts w:ascii="Times New Roman" w:hAnsi="Times New Roman"/>
        </w:rPr>
      </w:pPr>
    </w:p>
    <w:p w14:paraId="4DD8864A" w14:textId="77777777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2. Online Foglalások Kezelése (Recepciós Nézet)</w:t>
      </w:r>
    </w:p>
    <w:p w14:paraId="06A4ABD7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7660FA3E" w14:textId="77777777" w:rsidR="0074463C" w:rsidRPr="00040F21" w:rsidRDefault="00000000">
      <w:pPr>
        <w:pStyle w:val="Nincstrkz"/>
        <w:numPr>
          <w:ilvl w:val="0"/>
          <w:numId w:val="11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Beérkezett igények listája: A bal oldali panelen azonnal megjelennek az új, feldolgozásra váró foglalások (pl. Kiss Violetta – Új igény).</w:t>
      </w:r>
    </w:p>
    <w:p w14:paraId="016D23FF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530AB0B2" w14:textId="77777777" w:rsidR="0074463C" w:rsidRPr="00040F21" w:rsidRDefault="00000000">
      <w:pPr>
        <w:pStyle w:val="Nincstrkz"/>
        <w:numPr>
          <w:ilvl w:val="0"/>
          <w:numId w:val="11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Részletes adatlap: A kérelemre kattintva a jobb oldali panelen megjelenik a vendég összes megadott adata (elérhetőségek, tartózkodási időtartam, létszám).</w:t>
      </w:r>
    </w:p>
    <w:p w14:paraId="5C298C4F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40F88A5E" w14:textId="77777777" w:rsidR="0074463C" w:rsidRPr="00040F21" w:rsidRDefault="00000000">
      <w:pPr>
        <w:pStyle w:val="Nincstrkz"/>
        <w:numPr>
          <w:ilvl w:val="0"/>
          <w:numId w:val="11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Döntéshozatal és Szobahasználat: A recepciós kiválaszthatja az adatbázisból a megfelelő szabad szobát, majd egyetlen kattintással véglegesítheti a műveletet a „Foglalás elfogadása” vagy a „Foglalás elutasítása” gombokkal.</w:t>
      </w:r>
    </w:p>
    <w:p w14:paraId="19E0FF8F" w14:textId="77777777" w:rsidR="0074463C" w:rsidRPr="00040F21" w:rsidRDefault="0074463C">
      <w:pPr>
        <w:pStyle w:val="Listaszerbekezds"/>
        <w:rPr>
          <w:rFonts w:ascii="Times New Roman" w:hAnsi="Times New Roman"/>
        </w:rPr>
      </w:pPr>
    </w:p>
    <w:p w14:paraId="67B8C865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36ECB46B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31D22BAA" w14:textId="77777777" w:rsidR="0074463C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73BA7393" w14:textId="77777777" w:rsidR="00B378CB" w:rsidRDefault="00B378CB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795E570F" w14:textId="77777777" w:rsidR="00B378CB" w:rsidRDefault="00B378CB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193AD505" w14:textId="77777777" w:rsidR="00B378CB" w:rsidRDefault="00B378CB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2F580FF3" w14:textId="77777777" w:rsidR="00B378CB" w:rsidRPr="00040F21" w:rsidRDefault="00B378CB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0B383F65" w14:textId="389F292F" w:rsidR="00B378CB" w:rsidRDefault="00000000" w:rsidP="00B378CB">
      <w:pPr>
        <w:pStyle w:val="Cmsor2"/>
        <w:rPr>
          <w:rFonts w:ascii="Times New Roman" w:hAnsi="Times New Roman"/>
          <w:color w:val="363922"/>
        </w:rPr>
      </w:pPr>
      <w:bookmarkStart w:id="33" w:name="_Toc238138613"/>
      <w:bookmarkStart w:id="34" w:name="_Toc239515950"/>
      <w:bookmarkStart w:id="35" w:name="_Toc239536442"/>
      <w:r w:rsidRPr="00B378CB">
        <w:rPr>
          <w:rFonts w:ascii="Times New Roman" w:hAnsi="Times New Roman"/>
          <w:color w:val="363922"/>
        </w:rPr>
        <w:t xml:space="preserve">Takarítói Összesítő és </w:t>
      </w:r>
      <w:proofErr w:type="spellStart"/>
      <w:r w:rsidRPr="00B378CB">
        <w:rPr>
          <w:rFonts w:ascii="Times New Roman" w:hAnsi="Times New Roman"/>
          <w:color w:val="363922"/>
        </w:rPr>
        <w:t>Dashboard</w:t>
      </w:r>
      <w:proofErr w:type="spellEnd"/>
      <w:r w:rsidRPr="00B378CB">
        <w:rPr>
          <w:rFonts w:ascii="Times New Roman" w:hAnsi="Times New Roman"/>
          <w:color w:val="363922"/>
        </w:rPr>
        <w:t>:</w:t>
      </w:r>
      <w:bookmarkEnd w:id="33"/>
      <w:bookmarkEnd w:id="34"/>
      <w:bookmarkEnd w:id="35"/>
    </w:p>
    <w:p w14:paraId="714A5584" w14:textId="77777777" w:rsidR="00B378CB" w:rsidRPr="00B378CB" w:rsidRDefault="00B378CB" w:rsidP="00B378CB"/>
    <w:p w14:paraId="3FEBB3F5" w14:textId="196322BC" w:rsidR="0074463C" w:rsidRPr="00040F21" w:rsidRDefault="0000000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drawing>
          <wp:inline distT="0" distB="0" distL="0" distR="0" wp14:anchorId="4D333CBC" wp14:editId="41ADD210">
            <wp:extent cx="5760720" cy="3488051"/>
            <wp:effectExtent l="0" t="0" r="0" b="0"/>
            <wp:docPr id="1389247160" name="Kép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805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809C1F9" w14:textId="77777777" w:rsidR="00B378CB" w:rsidRDefault="00B378CB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50638F14" w14:textId="78E5EEDE" w:rsidR="0074463C" w:rsidRPr="00040F21" w:rsidRDefault="00000000" w:rsidP="00B378CB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takarító személyzet számára egy dedikált, átlátható felületet hoztunk létre, amely aggregáltan mutatja a szállodában felmerülő napi teendőket és kéréseket.</w:t>
      </w:r>
    </w:p>
    <w:p w14:paraId="1674C5BD" w14:textId="77777777" w:rsidR="0074463C" w:rsidRPr="00040F21" w:rsidRDefault="0074463C" w:rsidP="00B378CB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18D2A47A" w14:textId="77777777" w:rsidR="0074463C" w:rsidRPr="00040F21" w:rsidRDefault="00000000" w:rsidP="00B378CB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modul főbb funkciói:</w:t>
      </w:r>
    </w:p>
    <w:p w14:paraId="63FC945D" w14:textId="77777777" w:rsidR="0074463C" w:rsidRPr="00040F21" w:rsidRDefault="0074463C" w:rsidP="00B378CB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6BD4AEE4" w14:textId="77777777" w:rsidR="0074463C" w:rsidRPr="00040F21" w:rsidRDefault="00000000" w:rsidP="00B378CB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Státusz-színkódok (Fejléc): A képernyő felső részén található jelmagyarázat (Takarítást nem kér, Takarítás szükséges, Takarítás alatt, Takarítva) segíti az egységes állapotértelmezést a teljes személyzet számára.</w:t>
      </w:r>
    </w:p>
    <w:p w14:paraId="59464B60" w14:textId="77777777" w:rsidR="0074463C" w:rsidRPr="00040F21" w:rsidRDefault="0074463C" w:rsidP="00B378CB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78C6871A" w14:textId="77777777" w:rsidR="0074463C" w:rsidRPr="00040F21" w:rsidRDefault="00000000" w:rsidP="00B378CB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Kérések számszerűsített összesítője: A felület kártyás elrendezésben, valós időben számlálja és összegzi a vendégek által a szobákból beküldött kéréseket:</w:t>
      </w:r>
    </w:p>
    <w:p w14:paraId="7339D97E" w14:textId="77777777" w:rsidR="0074463C" w:rsidRPr="00040F21" w:rsidRDefault="0074463C" w:rsidP="00B378CB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43DEFCD0" w14:textId="206076A8" w:rsidR="0074463C" w:rsidRPr="00040F21" w:rsidRDefault="00000000" w:rsidP="00A9644A">
      <w:pPr>
        <w:pStyle w:val="Nincstrkz"/>
        <w:numPr>
          <w:ilvl w:val="0"/>
          <w:numId w:val="18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Takarítás szükséges: Az azonnali vagy esedékes takarítást igénylő szobák száma.</w:t>
      </w:r>
    </w:p>
    <w:p w14:paraId="6EEFA57F" w14:textId="357866F5" w:rsidR="0074463C" w:rsidRPr="00040F21" w:rsidRDefault="00000000" w:rsidP="00A9644A">
      <w:pPr>
        <w:pStyle w:val="Nincstrkz"/>
        <w:numPr>
          <w:ilvl w:val="0"/>
          <w:numId w:val="18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Extra ágynemű kérése: Az ágyneműcserét vagy plusz ágyneműt igénylő szobák száma.</w:t>
      </w:r>
    </w:p>
    <w:p w14:paraId="55A1D5E9" w14:textId="67129D58" w:rsidR="0074463C" w:rsidRPr="00040F21" w:rsidRDefault="00000000" w:rsidP="00A9644A">
      <w:pPr>
        <w:pStyle w:val="Nincstrkz"/>
        <w:numPr>
          <w:ilvl w:val="0"/>
          <w:numId w:val="18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Extra törölköző: A plusz törölköző bekészítést kérő vendégek száma.</w:t>
      </w:r>
    </w:p>
    <w:p w14:paraId="3552C72A" w14:textId="502B18BA" w:rsidR="0074463C" w:rsidRPr="00040F21" w:rsidRDefault="00000000" w:rsidP="00A9644A">
      <w:pPr>
        <w:pStyle w:val="Nincstrkz"/>
        <w:numPr>
          <w:ilvl w:val="0"/>
          <w:numId w:val="18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Extra tusfürdő: A fürdőszobai bekészítések utántöltési igényei.</w:t>
      </w:r>
    </w:p>
    <w:p w14:paraId="43AF793D" w14:textId="77777777" w:rsidR="0074463C" w:rsidRPr="00040F21" w:rsidRDefault="00000000" w:rsidP="00A9644A">
      <w:pPr>
        <w:pStyle w:val="Nincstrkz"/>
        <w:numPr>
          <w:ilvl w:val="0"/>
          <w:numId w:val="18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Szemét ürítése: A hulladékgyűjtést igénylő szobák száma.</w:t>
      </w:r>
    </w:p>
    <w:p w14:paraId="3DCAF0FA" w14:textId="77777777" w:rsidR="0074463C" w:rsidRPr="00040F21" w:rsidRDefault="0074463C" w:rsidP="00B378CB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2D8B7C2A" w14:textId="77777777" w:rsidR="0074463C" w:rsidRDefault="00000000" w:rsidP="00B378CB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 xml:space="preserve">Ez a numerikus </w:t>
      </w:r>
      <w:proofErr w:type="spellStart"/>
      <w:r w:rsidRPr="00040F21">
        <w:rPr>
          <w:rFonts w:ascii="Times New Roman" w:hAnsi="Times New Roman"/>
        </w:rPr>
        <w:t>dashboard</w:t>
      </w:r>
      <w:proofErr w:type="spellEnd"/>
      <w:r w:rsidRPr="00040F21">
        <w:rPr>
          <w:rFonts w:ascii="Times New Roman" w:hAnsi="Times New Roman"/>
        </w:rPr>
        <w:t xml:space="preserve"> lehetővé teszi, hogy a takarítók már a </w:t>
      </w:r>
      <w:proofErr w:type="spellStart"/>
      <w:r w:rsidRPr="00040F21">
        <w:rPr>
          <w:rFonts w:ascii="Times New Roman" w:hAnsi="Times New Roman"/>
        </w:rPr>
        <w:t>műszakuk</w:t>
      </w:r>
      <w:proofErr w:type="spellEnd"/>
      <w:r w:rsidRPr="00040F21">
        <w:rPr>
          <w:rFonts w:ascii="Times New Roman" w:hAnsi="Times New Roman"/>
        </w:rPr>
        <w:t xml:space="preserve"> kezdetén pontosan lássák a teljes munkaterhelést és a szükséges eszközök/bekészítések mennyiségét.</w:t>
      </w:r>
    </w:p>
    <w:p w14:paraId="5B631A5F" w14:textId="77777777" w:rsidR="00B378CB" w:rsidRPr="00040F21" w:rsidRDefault="00B378CB" w:rsidP="00B378CB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5B272CD3" w14:textId="77777777" w:rsidR="0074463C" w:rsidRPr="00B378CB" w:rsidRDefault="00000000">
      <w:pPr>
        <w:pStyle w:val="Cmsor2"/>
        <w:rPr>
          <w:rFonts w:ascii="Times New Roman" w:hAnsi="Times New Roman"/>
          <w:color w:val="363922"/>
        </w:rPr>
      </w:pPr>
      <w:bookmarkStart w:id="36" w:name="_Toc238138614"/>
      <w:bookmarkStart w:id="37" w:name="_Toc239515951"/>
      <w:bookmarkStart w:id="38" w:name="_Toc239536443"/>
      <w:r w:rsidRPr="00B378CB">
        <w:rPr>
          <w:rFonts w:ascii="Times New Roman" w:hAnsi="Times New Roman"/>
          <w:color w:val="363922"/>
        </w:rPr>
        <w:lastRenderedPageBreak/>
        <w:t>Takarítási Munkakártyák és Folyamatkezelés:</w:t>
      </w:r>
      <w:bookmarkEnd w:id="36"/>
      <w:bookmarkEnd w:id="37"/>
      <w:bookmarkEnd w:id="38"/>
    </w:p>
    <w:p w14:paraId="08EF8521" w14:textId="77777777" w:rsidR="0074463C" w:rsidRPr="00040F21" w:rsidRDefault="00000000">
      <w:pPr>
        <w:pStyle w:val="Nincstrkz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takarító személyzet felületén a feladatok dinamikus kártyákon jelennek meg, amelyek végig kísérik a takarítás teljes életciklusát a beérkezéstől a befejezésig.</w:t>
      </w:r>
    </w:p>
    <w:p w14:paraId="67D2FABC" w14:textId="77777777" w:rsidR="0074463C" w:rsidRPr="00040F21" w:rsidRDefault="00000000">
      <w:pPr>
        <w:pStyle w:val="Nincstrkz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folyamat három fő fázisa:</w:t>
      </w:r>
    </w:p>
    <w:p w14:paraId="23E9DD88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5DE47F13" w14:textId="77777777" w:rsidR="0074463C" w:rsidRPr="00040F21" w:rsidRDefault="00000000">
      <w:pPr>
        <w:pStyle w:val="Nincstrkz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drawing>
          <wp:inline distT="0" distB="0" distL="0" distR="0" wp14:anchorId="44607A84" wp14:editId="4448F777">
            <wp:extent cx="5759997" cy="2291385"/>
            <wp:effectExtent l="0" t="0" r="0" b="0"/>
            <wp:docPr id="1846270131" name="Kép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997" cy="229138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1EBDF7C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70E95AE1" w14:textId="77777777" w:rsidR="0074463C" w:rsidRPr="00A9644A" w:rsidRDefault="00000000">
      <w:pPr>
        <w:pStyle w:val="Nincstrkz"/>
        <w:jc w:val="both"/>
        <w:rPr>
          <w:rFonts w:ascii="Times New Roman" w:hAnsi="Times New Roman"/>
          <w:i/>
          <w:iCs/>
          <w:u w:val="single"/>
        </w:rPr>
      </w:pPr>
      <w:r w:rsidRPr="00A9644A">
        <w:rPr>
          <w:rFonts w:ascii="Times New Roman" w:hAnsi="Times New Roman"/>
          <w:i/>
          <w:iCs/>
          <w:u w:val="single"/>
        </w:rPr>
        <w:t>1. Takarítandó szobák (Kezdő állapot):</w:t>
      </w:r>
    </w:p>
    <w:p w14:paraId="43506AD7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794D7EA7" w14:textId="6FDEBF89" w:rsidR="0074463C" w:rsidRPr="00B378CB" w:rsidRDefault="00000000" w:rsidP="00B378CB">
      <w:pPr>
        <w:pStyle w:val="Nincstrkz"/>
        <w:numPr>
          <w:ilvl w:val="0"/>
          <w:numId w:val="12"/>
        </w:numPr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sárga szegélyű kártya jelzi az elvégzendő feladatot a szobaszámmal (101), a szobatípussal (Kompakt szoba), a státusszal (Takarítás szükséges), valamint a kért extrák piktogramjaival (ágynemű, törölköző, tusfürdő, szemét).</w:t>
      </w:r>
    </w:p>
    <w:p w14:paraId="2D00C1C8" w14:textId="77777777" w:rsidR="0074463C" w:rsidRDefault="00000000">
      <w:pPr>
        <w:pStyle w:val="Nincstrkz"/>
        <w:numPr>
          <w:ilvl w:val="0"/>
          <w:numId w:val="12"/>
        </w:numPr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munka megkezdésekor a takarító a „Takarítás indítása” gombra kattint.</w:t>
      </w:r>
    </w:p>
    <w:p w14:paraId="3796A38E" w14:textId="77777777" w:rsidR="00B378CB" w:rsidRPr="00040F21" w:rsidRDefault="00B378CB" w:rsidP="00B378CB">
      <w:pPr>
        <w:pStyle w:val="Nincstrkz"/>
        <w:ind w:left="720"/>
        <w:jc w:val="both"/>
        <w:rPr>
          <w:rFonts w:ascii="Times New Roman" w:hAnsi="Times New Roman"/>
        </w:rPr>
      </w:pPr>
    </w:p>
    <w:p w14:paraId="1116EBE7" w14:textId="77777777" w:rsidR="0074463C" w:rsidRPr="00040F21" w:rsidRDefault="00000000">
      <w:pPr>
        <w:pStyle w:val="Nincstrkz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drawing>
          <wp:inline distT="0" distB="0" distL="0" distR="0" wp14:anchorId="3E4A5E15" wp14:editId="46081AE7">
            <wp:extent cx="5759997" cy="2170511"/>
            <wp:effectExtent l="0" t="0" r="0" b="1189"/>
            <wp:docPr id="356297322" name="Kép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997" cy="217051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764B304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2D347FD7" w14:textId="77777777" w:rsidR="0074463C" w:rsidRPr="00A9644A" w:rsidRDefault="00000000">
      <w:pPr>
        <w:pStyle w:val="Nincstrkz"/>
        <w:jc w:val="both"/>
        <w:rPr>
          <w:rFonts w:ascii="Times New Roman" w:hAnsi="Times New Roman"/>
          <w:i/>
          <w:iCs/>
          <w:u w:val="single"/>
        </w:rPr>
      </w:pPr>
      <w:r w:rsidRPr="00A9644A">
        <w:rPr>
          <w:rFonts w:ascii="Times New Roman" w:hAnsi="Times New Roman"/>
          <w:i/>
          <w:iCs/>
          <w:u w:val="single"/>
        </w:rPr>
        <w:t>2. Takarítás alatt álló szobák (Folyamatban lévő állapot):</w:t>
      </w:r>
    </w:p>
    <w:p w14:paraId="52191759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7B9E6611" w14:textId="24D043B7" w:rsidR="0074463C" w:rsidRPr="00CE7340" w:rsidRDefault="00000000" w:rsidP="00CE7340">
      <w:pPr>
        <w:pStyle w:val="Nincstrkz"/>
        <w:numPr>
          <w:ilvl w:val="0"/>
          <w:numId w:val="13"/>
        </w:numPr>
        <w:jc w:val="both"/>
        <w:rPr>
          <w:rFonts w:ascii="Times New Roman" w:hAnsi="Times New Roman"/>
        </w:rPr>
      </w:pPr>
      <w:r w:rsidRPr="00CE7340">
        <w:rPr>
          <w:rFonts w:ascii="Times New Roman" w:hAnsi="Times New Roman"/>
        </w:rPr>
        <w:t>A gomb megnyomása után a kártya átkerül a kék szegélyű, folyamatban lévő feladatok közé.</w:t>
      </w:r>
    </w:p>
    <w:p w14:paraId="06BE943D" w14:textId="77777777" w:rsidR="0074463C" w:rsidRPr="00040F21" w:rsidRDefault="00000000">
      <w:pPr>
        <w:pStyle w:val="Nincstrkz"/>
        <w:numPr>
          <w:ilvl w:val="0"/>
          <w:numId w:val="13"/>
        </w:numPr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Ezzel egy időben a rendszer állapota frissül, jelezve a recepció felé is, hogy a szobában éppen munka folyik.</w:t>
      </w:r>
    </w:p>
    <w:p w14:paraId="58499797" w14:textId="77777777" w:rsidR="0074463C" w:rsidRPr="00040F21" w:rsidRDefault="00000000">
      <w:pPr>
        <w:pStyle w:val="Nincstrkz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lastRenderedPageBreak/>
        <w:drawing>
          <wp:inline distT="0" distB="0" distL="0" distR="0" wp14:anchorId="3FFCF080" wp14:editId="65A33D82">
            <wp:extent cx="5759997" cy="2149489"/>
            <wp:effectExtent l="0" t="0" r="0" b="3161"/>
            <wp:docPr id="427219214" name="Kép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997" cy="214948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A4954DF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0A49C0C3" w14:textId="77777777" w:rsidR="0074463C" w:rsidRPr="00A9644A" w:rsidRDefault="00000000">
      <w:pPr>
        <w:pStyle w:val="Nincstrkz"/>
        <w:jc w:val="both"/>
        <w:rPr>
          <w:rFonts w:ascii="Times New Roman" w:hAnsi="Times New Roman"/>
          <w:i/>
          <w:iCs/>
          <w:u w:val="single"/>
        </w:rPr>
      </w:pPr>
      <w:r w:rsidRPr="00A9644A">
        <w:rPr>
          <w:rFonts w:ascii="Times New Roman" w:hAnsi="Times New Roman"/>
          <w:i/>
          <w:iCs/>
          <w:u w:val="single"/>
        </w:rPr>
        <w:t>3. Extra kérések és Feladat lezárása:</w:t>
      </w:r>
    </w:p>
    <w:p w14:paraId="4A74B2D6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0E04A1F6" w14:textId="7BA3AACA" w:rsidR="0074463C" w:rsidRPr="00CE7340" w:rsidRDefault="00000000" w:rsidP="00CE7340">
      <w:pPr>
        <w:pStyle w:val="Nincstrkz"/>
        <w:numPr>
          <w:ilvl w:val="0"/>
          <w:numId w:val="14"/>
        </w:numPr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Amennyiben a vendég külön bekészítést vagy szolgáltatást kért, az az Extra kérések szekcióban is nyomon követhető.</w:t>
      </w:r>
    </w:p>
    <w:p w14:paraId="62C622D2" w14:textId="77777777" w:rsidR="0074463C" w:rsidRPr="00040F21" w:rsidRDefault="00000000">
      <w:pPr>
        <w:pStyle w:val="Nincstrkz"/>
        <w:numPr>
          <w:ilvl w:val="0"/>
          <w:numId w:val="14"/>
        </w:numPr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takarítás és a kérések teljesítése után a „Takarítás kész” gombbal zárható le a feladat. Ekkor a szoba státusza Takarítva (zöld) állapotra vált, és átadhatóvá válik a recepció számára.</w:t>
      </w:r>
    </w:p>
    <w:p w14:paraId="6632C4ED" w14:textId="77777777" w:rsidR="0074463C" w:rsidRPr="00040F21" w:rsidRDefault="0074463C">
      <w:pPr>
        <w:pStyle w:val="Listaszerbekezds"/>
        <w:rPr>
          <w:rFonts w:ascii="Times New Roman" w:hAnsi="Times New Roman"/>
        </w:rPr>
      </w:pPr>
    </w:p>
    <w:p w14:paraId="44B9B4DA" w14:textId="77777777" w:rsidR="0074463C" w:rsidRPr="00040F21" w:rsidRDefault="00000000">
      <w:pPr>
        <w:pStyle w:val="Nincstrkz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drawing>
          <wp:inline distT="0" distB="0" distL="0" distR="0" wp14:anchorId="427B8A5B" wp14:editId="18778EA4">
            <wp:extent cx="5760720" cy="2215518"/>
            <wp:effectExtent l="0" t="0" r="0" b="0"/>
            <wp:docPr id="1835842703" name="Kép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551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35BF998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1A83135D" w14:textId="77777777" w:rsidR="0074463C" w:rsidRPr="00A9644A" w:rsidRDefault="00000000">
      <w:pPr>
        <w:pStyle w:val="Nincstrkz"/>
        <w:jc w:val="both"/>
        <w:rPr>
          <w:rFonts w:ascii="Times New Roman" w:hAnsi="Times New Roman"/>
          <w:i/>
          <w:iCs/>
          <w:u w:val="single"/>
        </w:rPr>
      </w:pPr>
      <w:r w:rsidRPr="00A9644A">
        <w:rPr>
          <w:rFonts w:ascii="Times New Roman" w:hAnsi="Times New Roman"/>
          <w:i/>
          <w:iCs/>
          <w:u w:val="single"/>
        </w:rPr>
        <w:t>4.Takarítási Vezérlőpult (Általános Szobaösszesítő):</w:t>
      </w:r>
    </w:p>
    <w:p w14:paraId="318A93C7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2C540D97" w14:textId="77777777" w:rsidR="0074463C" w:rsidRPr="00040F21" w:rsidRDefault="00000000">
      <w:pPr>
        <w:pStyle w:val="Nincstrkz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részletes munkakártyák mellett a felület egy átfogó Takarítási Vezérlőpult modult is tartalmaz, amely kártyás elrendezésben, egyetlen nézetben mutatja a szálloda összes szobájának aktuális állapotát (pl. Nem kér takarítást, Tiszta). Ez az élő összesítő lehetővé teszi a takarító személyzet számára, hogy egyben átlássa a teljes épület higiéniai státuszát és a még nyitott extra kéréseket.</w:t>
      </w:r>
    </w:p>
    <w:p w14:paraId="2F9A1A98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45FB10A9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4BBAFC42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5F6C5A26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5ACB4C67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443EFB23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3F3540E3" w14:textId="77777777" w:rsidR="0074463C" w:rsidRPr="00CE7340" w:rsidRDefault="00000000">
      <w:pPr>
        <w:pStyle w:val="Cmsor1"/>
        <w:jc w:val="center"/>
        <w:rPr>
          <w:rFonts w:ascii="Times New Roman" w:hAnsi="Times New Roman"/>
          <w:color w:val="363922"/>
        </w:rPr>
      </w:pPr>
      <w:bookmarkStart w:id="39" w:name="_Toc238138615"/>
      <w:bookmarkStart w:id="40" w:name="_Toc239515952"/>
      <w:bookmarkStart w:id="41" w:name="_Toc239536444"/>
      <w:r w:rsidRPr="00CE7340">
        <w:rPr>
          <w:rFonts w:ascii="Times New Roman" w:hAnsi="Times New Roman"/>
          <w:color w:val="363922"/>
        </w:rPr>
        <w:lastRenderedPageBreak/>
        <w:t>Adatbázis model</w:t>
      </w:r>
      <w:bookmarkEnd w:id="39"/>
      <w:r w:rsidRPr="00CE7340">
        <w:rPr>
          <w:rFonts w:ascii="Times New Roman" w:hAnsi="Times New Roman"/>
          <w:color w:val="363922"/>
        </w:rPr>
        <w:t>l</w:t>
      </w:r>
      <w:bookmarkEnd w:id="40"/>
      <w:bookmarkEnd w:id="41"/>
    </w:p>
    <w:p w14:paraId="79070FC4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1EF4C119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2EA0AF54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6572FBC9" w14:textId="77777777" w:rsidR="0074463C" w:rsidRPr="00040F21" w:rsidRDefault="00000000">
      <w:pPr>
        <w:pStyle w:val="Nincstrkz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drawing>
          <wp:inline distT="0" distB="0" distL="0" distR="0" wp14:anchorId="3DA7EB4A" wp14:editId="6DFA5B2F">
            <wp:extent cx="5757547" cy="3835395"/>
            <wp:effectExtent l="0" t="0" r="0" b="0"/>
            <wp:docPr id="1278041636" name="Kép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7547" cy="383539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73238CC" w14:textId="77777777" w:rsidR="0074463C" w:rsidRPr="00040F21" w:rsidRDefault="0074463C">
      <w:pPr>
        <w:pStyle w:val="Nincstrkz"/>
        <w:jc w:val="both"/>
        <w:rPr>
          <w:rFonts w:ascii="Times New Roman" w:hAnsi="Times New Roman"/>
        </w:rPr>
      </w:pPr>
    </w:p>
    <w:p w14:paraId="2CB9975E" w14:textId="77777777" w:rsidR="0074463C" w:rsidRPr="00040F21" w:rsidRDefault="00000000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csatolt adatmodell a rendszer 5 központi entitását és azok kapcsolatait mutatja be:</w:t>
      </w:r>
    </w:p>
    <w:p w14:paraId="66F0BFE5" w14:textId="77777777" w:rsidR="0074463C" w:rsidRPr="00040F21" w:rsidRDefault="0074463C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3CFEB0B9" w14:textId="77777777" w:rsidR="0074463C" w:rsidRPr="00040F21" w:rsidRDefault="00000000" w:rsidP="00CE7340">
      <w:pPr>
        <w:pStyle w:val="Nincstrkz"/>
        <w:numPr>
          <w:ilvl w:val="0"/>
          <w:numId w:val="15"/>
        </w:numPr>
        <w:spacing w:line="264" w:lineRule="auto"/>
        <w:jc w:val="both"/>
        <w:rPr>
          <w:rFonts w:ascii="Times New Roman" w:hAnsi="Times New Roman"/>
        </w:rPr>
      </w:pPr>
      <w:proofErr w:type="spellStart"/>
      <w:r w:rsidRPr="00040F21">
        <w:rPr>
          <w:rFonts w:ascii="Times New Roman" w:hAnsi="Times New Roman"/>
          <w:b/>
          <w:bCs/>
        </w:rPr>
        <w:t>Guest</w:t>
      </w:r>
      <w:proofErr w:type="spellEnd"/>
      <w:r w:rsidRPr="00040F21">
        <w:rPr>
          <w:rFonts w:ascii="Times New Roman" w:hAnsi="Times New Roman"/>
          <w:b/>
          <w:bCs/>
        </w:rPr>
        <w:t xml:space="preserve"> (Vendégek):</w:t>
      </w:r>
      <w:r w:rsidRPr="00040F21">
        <w:rPr>
          <w:rFonts w:ascii="Times New Roman" w:hAnsi="Times New Roman"/>
        </w:rPr>
        <w:t xml:space="preserve"> A vendégek személyes és elérhetőségi adatait tárolja (pl. </w:t>
      </w:r>
      <w:proofErr w:type="spellStart"/>
      <w:r w:rsidRPr="00040F21">
        <w:rPr>
          <w:rFonts w:ascii="Times New Roman" w:hAnsi="Times New Roman"/>
        </w:rPr>
        <w:t>personal_id</w:t>
      </w:r>
      <w:proofErr w:type="spellEnd"/>
      <w:r w:rsidRPr="00040F21">
        <w:rPr>
          <w:rFonts w:ascii="Times New Roman" w:hAnsi="Times New Roman"/>
        </w:rPr>
        <w:t xml:space="preserve">, email, </w:t>
      </w:r>
      <w:proofErr w:type="spellStart"/>
      <w:r w:rsidRPr="00040F21">
        <w:rPr>
          <w:rFonts w:ascii="Times New Roman" w:hAnsi="Times New Roman"/>
        </w:rPr>
        <w:t>address</w:t>
      </w:r>
      <w:proofErr w:type="spellEnd"/>
      <w:r w:rsidRPr="00040F21">
        <w:rPr>
          <w:rFonts w:ascii="Times New Roman" w:hAnsi="Times New Roman"/>
        </w:rPr>
        <w:t>).</w:t>
      </w:r>
    </w:p>
    <w:p w14:paraId="11CE7EB4" w14:textId="77777777" w:rsidR="0074463C" w:rsidRPr="00040F21" w:rsidRDefault="0074463C" w:rsidP="00CE7340">
      <w:pPr>
        <w:pStyle w:val="Nincstrkz"/>
        <w:spacing w:line="264" w:lineRule="auto"/>
        <w:ind w:left="720"/>
        <w:jc w:val="both"/>
        <w:rPr>
          <w:rFonts w:ascii="Times New Roman" w:hAnsi="Times New Roman"/>
        </w:rPr>
      </w:pPr>
    </w:p>
    <w:p w14:paraId="39DF7C88" w14:textId="77777777" w:rsidR="0074463C" w:rsidRPr="00040F21" w:rsidRDefault="00000000" w:rsidP="00CE7340">
      <w:pPr>
        <w:pStyle w:val="Nincstrkz"/>
        <w:numPr>
          <w:ilvl w:val="0"/>
          <w:numId w:val="15"/>
        </w:numPr>
        <w:spacing w:line="264" w:lineRule="auto"/>
        <w:jc w:val="both"/>
        <w:rPr>
          <w:rFonts w:ascii="Times New Roman" w:hAnsi="Times New Roman"/>
        </w:rPr>
      </w:pPr>
      <w:proofErr w:type="spellStart"/>
      <w:r w:rsidRPr="00040F21">
        <w:rPr>
          <w:rFonts w:ascii="Times New Roman" w:hAnsi="Times New Roman"/>
          <w:b/>
          <w:bCs/>
        </w:rPr>
        <w:t>Room</w:t>
      </w:r>
      <w:proofErr w:type="spellEnd"/>
      <w:r w:rsidRPr="00040F21">
        <w:rPr>
          <w:rFonts w:ascii="Times New Roman" w:hAnsi="Times New Roman"/>
          <w:b/>
          <w:bCs/>
        </w:rPr>
        <w:t xml:space="preserve"> (Szobák):</w:t>
      </w:r>
      <w:r w:rsidRPr="00040F21">
        <w:rPr>
          <w:rFonts w:ascii="Times New Roman" w:hAnsi="Times New Roman"/>
        </w:rPr>
        <w:t xml:space="preserve"> A rendszer központi táblája, amely a szobaparaméterek (méret, ár) mellett a valós idejű takarítási, műszaki és vendégkérési állapotokat (pl. </w:t>
      </w:r>
      <w:proofErr w:type="spellStart"/>
      <w:r w:rsidRPr="00040F21">
        <w:rPr>
          <w:rFonts w:ascii="Times New Roman" w:hAnsi="Times New Roman"/>
        </w:rPr>
        <w:t>extra_towel</w:t>
      </w:r>
      <w:proofErr w:type="spellEnd"/>
      <w:r w:rsidRPr="00040F21">
        <w:rPr>
          <w:rFonts w:ascii="Times New Roman" w:hAnsi="Times New Roman"/>
        </w:rPr>
        <w:t xml:space="preserve">, </w:t>
      </w:r>
      <w:proofErr w:type="spellStart"/>
      <w:r w:rsidRPr="00040F21">
        <w:rPr>
          <w:rFonts w:ascii="Times New Roman" w:hAnsi="Times New Roman"/>
        </w:rPr>
        <w:t>bin_clean</w:t>
      </w:r>
      <w:proofErr w:type="spellEnd"/>
      <w:r w:rsidRPr="00040F21">
        <w:rPr>
          <w:rFonts w:ascii="Times New Roman" w:hAnsi="Times New Roman"/>
        </w:rPr>
        <w:t xml:space="preserve">, </w:t>
      </w:r>
      <w:proofErr w:type="spellStart"/>
      <w:r w:rsidRPr="00040F21">
        <w:rPr>
          <w:rFonts w:ascii="Times New Roman" w:hAnsi="Times New Roman"/>
        </w:rPr>
        <w:t>issues</w:t>
      </w:r>
      <w:proofErr w:type="spellEnd"/>
      <w:r w:rsidRPr="00040F21">
        <w:rPr>
          <w:rFonts w:ascii="Times New Roman" w:hAnsi="Times New Roman"/>
        </w:rPr>
        <w:t>) kezelő logikai mezőket tartalmazza.</w:t>
      </w:r>
    </w:p>
    <w:p w14:paraId="4DB94FA3" w14:textId="77777777" w:rsidR="0074463C" w:rsidRPr="00040F21" w:rsidRDefault="0074463C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5930FF13" w14:textId="77777777" w:rsidR="0074463C" w:rsidRPr="00040F21" w:rsidRDefault="00000000" w:rsidP="00CE7340">
      <w:pPr>
        <w:pStyle w:val="Nincstrkz"/>
        <w:numPr>
          <w:ilvl w:val="0"/>
          <w:numId w:val="15"/>
        </w:numPr>
        <w:spacing w:line="264" w:lineRule="auto"/>
        <w:jc w:val="both"/>
        <w:rPr>
          <w:rFonts w:ascii="Times New Roman" w:hAnsi="Times New Roman"/>
        </w:rPr>
      </w:pPr>
      <w:proofErr w:type="spellStart"/>
      <w:r w:rsidRPr="00040F21">
        <w:rPr>
          <w:rFonts w:ascii="Times New Roman" w:hAnsi="Times New Roman"/>
          <w:b/>
          <w:bCs/>
        </w:rPr>
        <w:t>Reservation</w:t>
      </w:r>
      <w:proofErr w:type="spellEnd"/>
      <w:r w:rsidRPr="00040F21">
        <w:rPr>
          <w:rFonts w:ascii="Times New Roman" w:hAnsi="Times New Roman"/>
          <w:b/>
          <w:bCs/>
        </w:rPr>
        <w:t xml:space="preserve"> (Foglalások):</w:t>
      </w:r>
      <w:r w:rsidRPr="00040F21">
        <w:rPr>
          <w:rFonts w:ascii="Times New Roman" w:hAnsi="Times New Roman"/>
        </w:rPr>
        <w:t xml:space="preserve"> Összeköti a vendéget (</w:t>
      </w:r>
      <w:proofErr w:type="spellStart"/>
      <w:r w:rsidRPr="00040F21">
        <w:rPr>
          <w:rFonts w:ascii="Times New Roman" w:hAnsi="Times New Roman"/>
        </w:rPr>
        <w:t>guest_id</w:t>
      </w:r>
      <w:proofErr w:type="spellEnd"/>
      <w:r w:rsidRPr="00040F21">
        <w:rPr>
          <w:rFonts w:ascii="Times New Roman" w:hAnsi="Times New Roman"/>
        </w:rPr>
        <w:t>) a lefoglalt szobával (</w:t>
      </w:r>
      <w:proofErr w:type="spellStart"/>
      <w:r w:rsidRPr="00040F21">
        <w:rPr>
          <w:rFonts w:ascii="Times New Roman" w:hAnsi="Times New Roman"/>
        </w:rPr>
        <w:t>room_id</w:t>
      </w:r>
      <w:proofErr w:type="spellEnd"/>
      <w:r w:rsidRPr="00040F21">
        <w:rPr>
          <w:rFonts w:ascii="Times New Roman" w:hAnsi="Times New Roman"/>
        </w:rPr>
        <w:t>), nyilvántartva a tartózkodási időszakot és a foglalás státuszát.</w:t>
      </w:r>
    </w:p>
    <w:p w14:paraId="47B65418" w14:textId="77777777" w:rsidR="0074463C" w:rsidRPr="00040F21" w:rsidRDefault="0074463C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38C4EE8B" w14:textId="77777777" w:rsidR="0074463C" w:rsidRPr="00040F21" w:rsidRDefault="00000000" w:rsidP="00CE7340">
      <w:pPr>
        <w:pStyle w:val="Nincstrkz"/>
        <w:numPr>
          <w:ilvl w:val="0"/>
          <w:numId w:val="15"/>
        </w:numPr>
        <w:spacing w:line="264" w:lineRule="auto"/>
        <w:jc w:val="both"/>
        <w:rPr>
          <w:rFonts w:ascii="Times New Roman" w:hAnsi="Times New Roman"/>
        </w:rPr>
      </w:pPr>
      <w:proofErr w:type="spellStart"/>
      <w:r w:rsidRPr="00040F21">
        <w:rPr>
          <w:rFonts w:ascii="Times New Roman" w:hAnsi="Times New Roman"/>
          <w:b/>
          <w:bCs/>
        </w:rPr>
        <w:t>RoomIssue</w:t>
      </w:r>
      <w:proofErr w:type="spellEnd"/>
      <w:r w:rsidRPr="00040F21">
        <w:rPr>
          <w:rFonts w:ascii="Times New Roman" w:hAnsi="Times New Roman"/>
          <w:b/>
          <w:bCs/>
        </w:rPr>
        <w:t xml:space="preserve"> (Műszaki hibák):</w:t>
      </w:r>
      <w:r w:rsidRPr="00040F21">
        <w:rPr>
          <w:rFonts w:ascii="Times New Roman" w:hAnsi="Times New Roman"/>
        </w:rPr>
        <w:t xml:space="preserve"> A szobákhoz rendelhető karbantartási bejelentéseket és azok megoldási állapotát rögzíti (</w:t>
      </w:r>
      <w:proofErr w:type="spellStart"/>
      <w:r w:rsidRPr="00040F21">
        <w:rPr>
          <w:rFonts w:ascii="Times New Roman" w:hAnsi="Times New Roman"/>
        </w:rPr>
        <w:t>is_resolved</w:t>
      </w:r>
      <w:proofErr w:type="spellEnd"/>
      <w:r w:rsidRPr="00040F21">
        <w:rPr>
          <w:rFonts w:ascii="Times New Roman" w:hAnsi="Times New Roman"/>
        </w:rPr>
        <w:t xml:space="preserve">, </w:t>
      </w:r>
      <w:proofErr w:type="spellStart"/>
      <w:r w:rsidRPr="00040F21">
        <w:rPr>
          <w:rFonts w:ascii="Times New Roman" w:hAnsi="Times New Roman"/>
        </w:rPr>
        <w:t>handyman_note</w:t>
      </w:r>
      <w:proofErr w:type="spellEnd"/>
      <w:r w:rsidRPr="00040F21">
        <w:rPr>
          <w:rFonts w:ascii="Times New Roman" w:hAnsi="Times New Roman"/>
        </w:rPr>
        <w:t>).</w:t>
      </w:r>
    </w:p>
    <w:p w14:paraId="76000B75" w14:textId="77777777" w:rsidR="0074463C" w:rsidRPr="00040F21" w:rsidRDefault="0074463C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7AC473D9" w14:textId="77777777" w:rsidR="0074463C" w:rsidRPr="00040F21" w:rsidRDefault="00000000" w:rsidP="00CE7340">
      <w:pPr>
        <w:pStyle w:val="Nincstrkz"/>
        <w:numPr>
          <w:ilvl w:val="0"/>
          <w:numId w:val="15"/>
        </w:numPr>
        <w:spacing w:line="264" w:lineRule="auto"/>
        <w:jc w:val="both"/>
        <w:rPr>
          <w:rFonts w:ascii="Times New Roman" w:hAnsi="Times New Roman"/>
        </w:rPr>
      </w:pPr>
      <w:proofErr w:type="spellStart"/>
      <w:r w:rsidRPr="00040F21">
        <w:rPr>
          <w:rFonts w:ascii="Times New Roman" w:hAnsi="Times New Roman"/>
          <w:b/>
          <w:bCs/>
        </w:rPr>
        <w:t>CleaningTask</w:t>
      </w:r>
      <w:proofErr w:type="spellEnd"/>
      <w:r w:rsidRPr="00040F21">
        <w:rPr>
          <w:rFonts w:ascii="Times New Roman" w:hAnsi="Times New Roman"/>
          <w:b/>
          <w:bCs/>
        </w:rPr>
        <w:t xml:space="preserve"> (Takarítási feladatok):</w:t>
      </w:r>
      <w:r w:rsidRPr="00040F21">
        <w:rPr>
          <w:rFonts w:ascii="Times New Roman" w:hAnsi="Times New Roman"/>
        </w:rPr>
        <w:t xml:space="preserve"> A takarítók munkafolyamatait és </w:t>
      </w:r>
      <w:proofErr w:type="spellStart"/>
      <w:r w:rsidRPr="00040F21">
        <w:rPr>
          <w:rFonts w:ascii="Times New Roman" w:hAnsi="Times New Roman"/>
        </w:rPr>
        <w:t>időbélyegeit</w:t>
      </w:r>
      <w:proofErr w:type="spellEnd"/>
      <w:r w:rsidRPr="00040F21">
        <w:rPr>
          <w:rFonts w:ascii="Times New Roman" w:hAnsi="Times New Roman"/>
        </w:rPr>
        <w:t xml:space="preserve"> (</w:t>
      </w:r>
      <w:proofErr w:type="spellStart"/>
      <w:r w:rsidRPr="00040F21">
        <w:rPr>
          <w:rFonts w:ascii="Times New Roman" w:hAnsi="Times New Roman"/>
        </w:rPr>
        <w:t>started_at</w:t>
      </w:r>
      <w:proofErr w:type="spellEnd"/>
      <w:r w:rsidRPr="00040F21">
        <w:rPr>
          <w:rFonts w:ascii="Times New Roman" w:hAnsi="Times New Roman"/>
        </w:rPr>
        <w:t xml:space="preserve">, </w:t>
      </w:r>
      <w:proofErr w:type="spellStart"/>
      <w:r w:rsidRPr="00040F21">
        <w:rPr>
          <w:rFonts w:ascii="Times New Roman" w:hAnsi="Times New Roman"/>
        </w:rPr>
        <w:t>finished_at</w:t>
      </w:r>
      <w:proofErr w:type="spellEnd"/>
      <w:r w:rsidRPr="00040F21">
        <w:rPr>
          <w:rFonts w:ascii="Times New Roman" w:hAnsi="Times New Roman"/>
        </w:rPr>
        <w:t>) naplózza az egyes szobákhoz kapcsolódva.</w:t>
      </w:r>
    </w:p>
    <w:p w14:paraId="29B5000C" w14:textId="77777777" w:rsidR="0074463C" w:rsidRDefault="00000000">
      <w:pPr>
        <w:pStyle w:val="Cmsor1"/>
        <w:jc w:val="center"/>
        <w:rPr>
          <w:rFonts w:ascii="Times New Roman" w:hAnsi="Times New Roman"/>
          <w:color w:val="363922"/>
        </w:rPr>
      </w:pPr>
      <w:bookmarkStart w:id="42" w:name="_Toc238138616"/>
      <w:bookmarkStart w:id="43" w:name="_Toc239515953"/>
      <w:bookmarkStart w:id="44" w:name="_Toc239536445"/>
      <w:proofErr w:type="spellStart"/>
      <w:r w:rsidRPr="00CE7340">
        <w:rPr>
          <w:rFonts w:ascii="Times New Roman" w:hAnsi="Times New Roman"/>
          <w:color w:val="363922"/>
        </w:rPr>
        <w:lastRenderedPageBreak/>
        <w:t>Admin</w:t>
      </w:r>
      <w:proofErr w:type="spellEnd"/>
      <w:r w:rsidRPr="00CE7340">
        <w:rPr>
          <w:rFonts w:ascii="Times New Roman" w:hAnsi="Times New Roman"/>
          <w:color w:val="363922"/>
        </w:rPr>
        <w:t xml:space="preserve"> felület bemutatása</w:t>
      </w:r>
      <w:bookmarkEnd w:id="42"/>
      <w:bookmarkEnd w:id="43"/>
      <w:bookmarkEnd w:id="44"/>
    </w:p>
    <w:p w14:paraId="79E3980F" w14:textId="77777777" w:rsidR="00CE7340" w:rsidRPr="00CE7340" w:rsidRDefault="00CE7340" w:rsidP="00CE7340"/>
    <w:p w14:paraId="1FCFA0F5" w14:textId="77777777" w:rsidR="0074463C" w:rsidRPr="00040F21" w:rsidRDefault="00000000">
      <w:pPr>
        <w:pStyle w:val="Nincstrkz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drawing>
          <wp:inline distT="0" distB="0" distL="0" distR="0" wp14:anchorId="38890A18" wp14:editId="7C550379">
            <wp:extent cx="5760720" cy="3536313"/>
            <wp:effectExtent l="0" t="0" r="0" b="6987"/>
            <wp:docPr id="1869653156" name="Kép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631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B5E8D40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755DBD91" w14:textId="77777777" w:rsidR="0074463C" w:rsidRPr="00040F21" w:rsidRDefault="00000000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 xml:space="preserve">A rendszer hátterében a </w:t>
      </w:r>
      <w:proofErr w:type="spellStart"/>
      <w:r w:rsidRPr="00040F21">
        <w:rPr>
          <w:rFonts w:ascii="Times New Roman" w:hAnsi="Times New Roman"/>
        </w:rPr>
        <w:t>Django</w:t>
      </w:r>
      <w:proofErr w:type="spellEnd"/>
      <w:r w:rsidRPr="00040F21">
        <w:rPr>
          <w:rFonts w:ascii="Times New Roman" w:hAnsi="Times New Roman"/>
        </w:rPr>
        <w:t xml:space="preserve"> keretrendszer beépített adminisztrációs felülete biztosítja a teljes körű adatbázis-kezelést a rendszergazdák és a kiemelt jogosultságú vezetők számára.</w:t>
      </w:r>
    </w:p>
    <w:p w14:paraId="283E647B" w14:textId="77777777" w:rsidR="0074463C" w:rsidRPr="00040F21" w:rsidRDefault="0074463C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7CA17F72" w14:textId="77777777" w:rsidR="0074463C" w:rsidRPr="00040F21" w:rsidRDefault="00000000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felület felépítése és funkciói:</w:t>
      </w:r>
    </w:p>
    <w:p w14:paraId="5AA34487" w14:textId="77777777" w:rsidR="0074463C" w:rsidRPr="00040F21" w:rsidRDefault="0074463C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526C2B49" w14:textId="57CB4B02" w:rsidR="0074463C" w:rsidRPr="00CE7340" w:rsidRDefault="00000000" w:rsidP="00CE7340">
      <w:pPr>
        <w:pStyle w:val="Nincstrkz"/>
        <w:numPr>
          <w:ilvl w:val="0"/>
          <w:numId w:val="16"/>
        </w:numPr>
        <w:spacing w:line="264" w:lineRule="auto"/>
        <w:jc w:val="both"/>
        <w:rPr>
          <w:rFonts w:ascii="Times New Roman" w:hAnsi="Times New Roman"/>
        </w:rPr>
      </w:pPr>
      <w:proofErr w:type="spellStart"/>
      <w:r w:rsidRPr="00040F21">
        <w:rPr>
          <w:rFonts w:ascii="Times New Roman" w:hAnsi="Times New Roman"/>
        </w:rPr>
        <w:t>Authentication</w:t>
      </w:r>
      <w:proofErr w:type="spellEnd"/>
      <w:r w:rsidRPr="00040F21">
        <w:rPr>
          <w:rFonts w:ascii="Times New Roman" w:hAnsi="Times New Roman"/>
        </w:rPr>
        <w:t xml:space="preserve"> and </w:t>
      </w:r>
      <w:proofErr w:type="spellStart"/>
      <w:r w:rsidRPr="00040F21">
        <w:rPr>
          <w:rFonts w:ascii="Times New Roman" w:hAnsi="Times New Roman"/>
        </w:rPr>
        <w:t>Authorization</w:t>
      </w:r>
      <w:proofErr w:type="spellEnd"/>
      <w:r w:rsidRPr="00040F21">
        <w:rPr>
          <w:rFonts w:ascii="Times New Roman" w:hAnsi="Times New Roman"/>
        </w:rPr>
        <w:t xml:space="preserve"> (Hitelesítés és Jogosultságok):</w:t>
      </w:r>
    </w:p>
    <w:p w14:paraId="1AC56AB6" w14:textId="77777777" w:rsidR="0074463C" w:rsidRPr="00040F21" w:rsidRDefault="00000000" w:rsidP="00CE7340">
      <w:pPr>
        <w:pStyle w:val="Nincstrkz"/>
        <w:numPr>
          <w:ilvl w:val="0"/>
          <w:numId w:val="17"/>
        </w:numPr>
        <w:spacing w:line="264" w:lineRule="auto"/>
        <w:jc w:val="both"/>
        <w:rPr>
          <w:rFonts w:ascii="Times New Roman" w:hAnsi="Times New Roman"/>
        </w:rPr>
      </w:pPr>
      <w:proofErr w:type="spellStart"/>
      <w:r w:rsidRPr="00040F21">
        <w:rPr>
          <w:rFonts w:ascii="Times New Roman" w:hAnsi="Times New Roman"/>
        </w:rPr>
        <w:t>Groups</w:t>
      </w:r>
      <w:proofErr w:type="spellEnd"/>
      <w:r w:rsidRPr="00040F21">
        <w:rPr>
          <w:rFonts w:ascii="Times New Roman" w:hAnsi="Times New Roman"/>
        </w:rPr>
        <w:t xml:space="preserve"> &amp; </w:t>
      </w:r>
      <w:proofErr w:type="spellStart"/>
      <w:r w:rsidRPr="00040F21">
        <w:rPr>
          <w:rFonts w:ascii="Times New Roman" w:hAnsi="Times New Roman"/>
        </w:rPr>
        <w:t>Users</w:t>
      </w:r>
      <w:proofErr w:type="spellEnd"/>
      <w:r w:rsidRPr="00040F21">
        <w:rPr>
          <w:rFonts w:ascii="Times New Roman" w:hAnsi="Times New Roman"/>
        </w:rPr>
        <w:t>: Itt kezelhetők a felhasználói fiókok (recepciósok, takarítók, karbantartók) és a hozzájuk rendelhető jogosultsági csoportok, szabályozva, hogy ki melyik modulhoz férhet hozzá.</w:t>
      </w:r>
    </w:p>
    <w:p w14:paraId="229B7DC5" w14:textId="77777777" w:rsidR="0074463C" w:rsidRPr="00040F21" w:rsidRDefault="0074463C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7889CE0B" w14:textId="70008B48" w:rsidR="0074463C" w:rsidRPr="00CE7340" w:rsidRDefault="00000000" w:rsidP="00CE7340">
      <w:pPr>
        <w:pStyle w:val="Nincstrkz"/>
        <w:numPr>
          <w:ilvl w:val="0"/>
          <w:numId w:val="16"/>
        </w:num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VIDEK_SZIVE (Szállodai Adatbázis Modulok):</w:t>
      </w:r>
    </w:p>
    <w:p w14:paraId="2F36C392" w14:textId="4FE48839" w:rsidR="0074463C" w:rsidRPr="00CE7340" w:rsidRDefault="00000000" w:rsidP="00CE7340">
      <w:pPr>
        <w:pStyle w:val="Nincstrkz"/>
        <w:numPr>
          <w:ilvl w:val="0"/>
          <w:numId w:val="17"/>
        </w:numPr>
        <w:spacing w:line="264" w:lineRule="auto"/>
        <w:jc w:val="both"/>
        <w:rPr>
          <w:rFonts w:ascii="Times New Roman" w:hAnsi="Times New Roman"/>
        </w:rPr>
      </w:pPr>
      <w:proofErr w:type="spellStart"/>
      <w:r w:rsidRPr="00040F21">
        <w:rPr>
          <w:rFonts w:ascii="Times New Roman" w:hAnsi="Times New Roman"/>
        </w:rPr>
        <w:t>Cleaning</w:t>
      </w:r>
      <w:proofErr w:type="spellEnd"/>
      <w:r w:rsidRPr="00040F21">
        <w:rPr>
          <w:rFonts w:ascii="Times New Roman" w:hAnsi="Times New Roman"/>
        </w:rPr>
        <w:t xml:space="preserve"> </w:t>
      </w:r>
      <w:proofErr w:type="spellStart"/>
      <w:r w:rsidRPr="00040F21">
        <w:rPr>
          <w:rFonts w:ascii="Times New Roman" w:hAnsi="Times New Roman"/>
        </w:rPr>
        <w:t>tasks</w:t>
      </w:r>
      <w:proofErr w:type="spellEnd"/>
      <w:r w:rsidRPr="00040F21">
        <w:rPr>
          <w:rFonts w:ascii="Times New Roman" w:hAnsi="Times New Roman"/>
        </w:rPr>
        <w:t>: A takarítási feladatok közvetlen adatbázis-szintű nyilvántartása és módosítása.</w:t>
      </w:r>
    </w:p>
    <w:p w14:paraId="1705C876" w14:textId="69FDA8F0" w:rsidR="0074463C" w:rsidRPr="00CE7340" w:rsidRDefault="00000000" w:rsidP="00CE7340">
      <w:pPr>
        <w:pStyle w:val="Nincstrkz"/>
        <w:numPr>
          <w:ilvl w:val="0"/>
          <w:numId w:val="17"/>
        </w:numPr>
        <w:spacing w:line="264" w:lineRule="auto"/>
        <w:jc w:val="both"/>
        <w:rPr>
          <w:rFonts w:ascii="Times New Roman" w:hAnsi="Times New Roman"/>
        </w:rPr>
      </w:pPr>
      <w:proofErr w:type="spellStart"/>
      <w:r w:rsidRPr="00040F21">
        <w:rPr>
          <w:rFonts w:ascii="Times New Roman" w:hAnsi="Times New Roman"/>
        </w:rPr>
        <w:t>Guests</w:t>
      </w:r>
      <w:proofErr w:type="spellEnd"/>
      <w:r w:rsidRPr="00040F21">
        <w:rPr>
          <w:rFonts w:ascii="Times New Roman" w:hAnsi="Times New Roman"/>
        </w:rPr>
        <w:t>: A törzsvendégek és regisztrált vendégek adatainak teljes körű kezelése.</w:t>
      </w:r>
    </w:p>
    <w:p w14:paraId="0B1A9E87" w14:textId="67EBA9D0" w:rsidR="0074463C" w:rsidRPr="00CE7340" w:rsidRDefault="00000000" w:rsidP="00CE7340">
      <w:pPr>
        <w:pStyle w:val="Nincstrkz"/>
        <w:numPr>
          <w:ilvl w:val="0"/>
          <w:numId w:val="17"/>
        </w:numPr>
        <w:spacing w:line="264" w:lineRule="auto"/>
        <w:jc w:val="both"/>
        <w:rPr>
          <w:rFonts w:ascii="Times New Roman" w:hAnsi="Times New Roman"/>
        </w:rPr>
      </w:pPr>
      <w:proofErr w:type="spellStart"/>
      <w:r w:rsidRPr="00040F21">
        <w:rPr>
          <w:rFonts w:ascii="Times New Roman" w:hAnsi="Times New Roman"/>
        </w:rPr>
        <w:t>Reservations</w:t>
      </w:r>
      <w:proofErr w:type="spellEnd"/>
      <w:r w:rsidRPr="00040F21">
        <w:rPr>
          <w:rFonts w:ascii="Times New Roman" w:hAnsi="Times New Roman"/>
        </w:rPr>
        <w:t>: A foglalások közvetlen szerkesztése, manuális rögzítése vagy törlése.</w:t>
      </w:r>
    </w:p>
    <w:p w14:paraId="1AE01984" w14:textId="2B64D3F4" w:rsidR="0074463C" w:rsidRPr="00CE7340" w:rsidRDefault="00000000" w:rsidP="00CE7340">
      <w:pPr>
        <w:pStyle w:val="Nincstrkz"/>
        <w:numPr>
          <w:ilvl w:val="0"/>
          <w:numId w:val="17"/>
        </w:numPr>
        <w:spacing w:line="264" w:lineRule="auto"/>
        <w:jc w:val="both"/>
        <w:rPr>
          <w:rFonts w:ascii="Times New Roman" w:hAnsi="Times New Roman"/>
        </w:rPr>
      </w:pPr>
      <w:proofErr w:type="spellStart"/>
      <w:r w:rsidRPr="00040F21">
        <w:rPr>
          <w:rFonts w:ascii="Times New Roman" w:hAnsi="Times New Roman"/>
        </w:rPr>
        <w:t>Room</w:t>
      </w:r>
      <w:proofErr w:type="spellEnd"/>
      <w:r w:rsidRPr="00040F21">
        <w:rPr>
          <w:rFonts w:ascii="Times New Roman" w:hAnsi="Times New Roman"/>
        </w:rPr>
        <w:t xml:space="preserve"> </w:t>
      </w:r>
      <w:proofErr w:type="spellStart"/>
      <w:r w:rsidRPr="00040F21">
        <w:rPr>
          <w:rFonts w:ascii="Times New Roman" w:hAnsi="Times New Roman"/>
        </w:rPr>
        <w:t>issues</w:t>
      </w:r>
      <w:proofErr w:type="spellEnd"/>
      <w:r w:rsidRPr="00040F21">
        <w:rPr>
          <w:rFonts w:ascii="Times New Roman" w:hAnsi="Times New Roman"/>
        </w:rPr>
        <w:t>: A bejelentett karbantartási és műszaki hibák adminisztrátori áttekintése.</w:t>
      </w:r>
    </w:p>
    <w:p w14:paraId="223F9B72" w14:textId="77777777" w:rsidR="0074463C" w:rsidRPr="00040F21" w:rsidRDefault="00000000" w:rsidP="00CE7340">
      <w:pPr>
        <w:pStyle w:val="Nincstrkz"/>
        <w:numPr>
          <w:ilvl w:val="0"/>
          <w:numId w:val="17"/>
        </w:numPr>
        <w:spacing w:line="264" w:lineRule="auto"/>
        <w:jc w:val="both"/>
        <w:rPr>
          <w:rFonts w:ascii="Times New Roman" w:hAnsi="Times New Roman"/>
        </w:rPr>
      </w:pPr>
      <w:proofErr w:type="spellStart"/>
      <w:r w:rsidRPr="00040F21">
        <w:rPr>
          <w:rFonts w:ascii="Times New Roman" w:hAnsi="Times New Roman"/>
        </w:rPr>
        <w:t>Rooms</w:t>
      </w:r>
      <w:proofErr w:type="spellEnd"/>
      <w:r w:rsidRPr="00040F21">
        <w:rPr>
          <w:rFonts w:ascii="Times New Roman" w:hAnsi="Times New Roman"/>
        </w:rPr>
        <w:t>: A szállodai szobák (típus, férőhely, alapbeállítások) kezelése és paraméterezése.</w:t>
      </w:r>
    </w:p>
    <w:p w14:paraId="7D3B2A9E" w14:textId="77777777" w:rsidR="0074463C" w:rsidRPr="00040F21" w:rsidRDefault="0074463C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61DEF72B" w14:textId="77777777" w:rsidR="0074463C" w:rsidRPr="00040F21" w:rsidRDefault="00000000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 xml:space="preserve">Az </w:t>
      </w:r>
      <w:proofErr w:type="spellStart"/>
      <w:r w:rsidRPr="00040F21">
        <w:rPr>
          <w:rFonts w:ascii="Times New Roman" w:hAnsi="Times New Roman"/>
        </w:rPr>
        <w:t>admin</w:t>
      </w:r>
      <w:proofErr w:type="spellEnd"/>
      <w:r w:rsidRPr="00040F21">
        <w:rPr>
          <w:rFonts w:ascii="Times New Roman" w:hAnsi="Times New Roman"/>
        </w:rPr>
        <w:t xml:space="preserve"> felületen található + Add gombokkal új elemek hozhatók létre, míg a </w:t>
      </w:r>
      <w:proofErr w:type="spellStart"/>
      <w:r w:rsidRPr="00040F21">
        <w:rPr>
          <w:rFonts w:ascii="Times New Roman" w:hAnsi="Times New Roman"/>
        </w:rPr>
        <w:t>Change</w:t>
      </w:r>
      <w:proofErr w:type="spellEnd"/>
      <w:r w:rsidRPr="00040F21">
        <w:rPr>
          <w:rFonts w:ascii="Times New Roman" w:hAnsi="Times New Roman"/>
        </w:rPr>
        <w:t xml:space="preserve"> opciókkal a meglévő adatok módosíthatók és törölhetők.</w:t>
      </w:r>
    </w:p>
    <w:p w14:paraId="3EE522B2" w14:textId="4A9BA021" w:rsidR="00CE7340" w:rsidRDefault="00000000" w:rsidP="00CE7340">
      <w:pPr>
        <w:pStyle w:val="Cmsor1"/>
        <w:jc w:val="center"/>
        <w:rPr>
          <w:rFonts w:ascii="Times New Roman" w:hAnsi="Times New Roman"/>
          <w:color w:val="363922"/>
        </w:rPr>
      </w:pPr>
      <w:bookmarkStart w:id="45" w:name="_Toc239515954"/>
      <w:bookmarkStart w:id="46" w:name="_Toc239536446"/>
      <w:r w:rsidRPr="00CE7340">
        <w:rPr>
          <w:rFonts w:ascii="Times New Roman" w:hAnsi="Times New Roman"/>
          <w:color w:val="363922"/>
        </w:rPr>
        <w:lastRenderedPageBreak/>
        <w:t>Tesztelés és hibaelhárítás</w:t>
      </w:r>
      <w:bookmarkEnd w:id="45"/>
      <w:bookmarkEnd w:id="46"/>
    </w:p>
    <w:p w14:paraId="07179C8D" w14:textId="77777777" w:rsidR="00CE7340" w:rsidRPr="00CE7340" w:rsidRDefault="00CE7340" w:rsidP="00CE7340">
      <w:pPr>
        <w:spacing w:line="264" w:lineRule="auto"/>
      </w:pPr>
    </w:p>
    <w:p w14:paraId="6BC1DE16" w14:textId="77777777" w:rsidR="0074463C" w:rsidRPr="00040F21" w:rsidRDefault="00000000" w:rsidP="00CE7340">
      <w:pPr>
        <w:spacing w:line="264" w:lineRule="auto"/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drawing>
          <wp:inline distT="0" distB="0" distL="0" distR="0" wp14:anchorId="6473211B" wp14:editId="2FC9F53B">
            <wp:extent cx="5760720" cy="1958973"/>
            <wp:effectExtent l="0" t="0" r="0" b="3177"/>
            <wp:docPr id="747050457" name="Kép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897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771D9B2" w14:textId="77777777" w:rsidR="0074463C" w:rsidRDefault="00000000" w:rsidP="00CE7340">
      <w:pPr>
        <w:spacing w:line="264" w:lineRule="auto"/>
        <w:rPr>
          <w:rFonts w:ascii="Times New Roman" w:hAnsi="Times New Roman"/>
        </w:rPr>
      </w:pPr>
      <w:r w:rsidRPr="00040F21">
        <w:rPr>
          <w:rFonts w:ascii="Times New Roman" w:hAnsi="Times New Roman"/>
          <w:noProof/>
        </w:rPr>
        <w:drawing>
          <wp:inline distT="0" distB="0" distL="0" distR="0" wp14:anchorId="71D1ABE7" wp14:editId="13BCA419">
            <wp:extent cx="5759997" cy="2242300"/>
            <wp:effectExtent l="0" t="0" r="0" b="5600"/>
            <wp:docPr id="622841011" name="Kép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997" cy="22423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5C023E8" w14:textId="77777777" w:rsidR="00CE7340" w:rsidRPr="00040F21" w:rsidRDefault="00CE7340" w:rsidP="00CE7340">
      <w:pPr>
        <w:spacing w:line="264" w:lineRule="auto"/>
        <w:rPr>
          <w:rFonts w:ascii="Times New Roman" w:hAnsi="Times New Roman"/>
        </w:rPr>
      </w:pPr>
    </w:p>
    <w:p w14:paraId="35B94420" w14:textId="77777777" w:rsidR="0074463C" w:rsidRPr="00040F21" w:rsidRDefault="00000000" w:rsidP="00CE7340">
      <w:p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tesztelés során fény derült egy hiányosságra az online foglalási rendszerben: a felhasználók múltbeli dátumokra, valamint időkorlát nélkül, akár évekre előre is kezdeményezhettek foglalást. A nem létező vagy túlságosan távoli időpontok kiszűrésére kétlépcsős validációt vezettünk be.</w:t>
      </w:r>
    </w:p>
    <w:p w14:paraId="1F775DE3" w14:textId="2BA00A1F" w:rsidR="0074463C" w:rsidRDefault="00000000" w:rsidP="00CE7340">
      <w:pPr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 xml:space="preserve">A probléma megoldása érdekében a </w:t>
      </w:r>
      <w:r w:rsidRPr="00040F21">
        <w:rPr>
          <w:rFonts w:ascii="Times New Roman" w:hAnsi="Times New Roman"/>
          <w:b/>
          <w:bCs/>
        </w:rPr>
        <w:t>front-end (JavaScript)</w:t>
      </w:r>
      <w:r w:rsidRPr="00040F21">
        <w:rPr>
          <w:rFonts w:ascii="Times New Roman" w:hAnsi="Times New Roman"/>
        </w:rPr>
        <w:t xml:space="preserve"> oldalon korlátoztuk az interaktív naptárt: a mai napnál korábbi, illetve az 1 évnél távolabbi napokat letiltottuk (a vizuális visszajelzés mellett a kattintási eseményeket is megszüntettük), valamint az ezeken túli hónapokra történő lapozást is blokkoltuk. A rendszer biztonságát garantálandó, a </w:t>
      </w:r>
      <w:r w:rsidRPr="00040F21">
        <w:rPr>
          <w:rFonts w:ascii="Times New Roman" w:hAnsi="Times New Roman"/>
          <w:b/>
          <w:bCs/>
        </w:rPr>
        <w:t>backend (</w:t>
      </w:r>
      <w:proofErr w:type="spellStart"/>
      <w:r w:rsidRPr="00040F21">
        <w:rPr>
          <w:rFonts w:ascii="Times New Roman" w:hAnsi="Times New Roman"/>
          <w:b/>
          <w:bCs/>
        </w:rPr>
        <w:t>Django</w:t>
      </w:r>
      <w:proofErr w:type="spellEnd"/>
      <w:r w:rsidRPr="00040F21">
        <w:rPr>
          <w:rFonts w:ascii="Times New Roman" w:hAnsi="Times New Roman"/>
          <w:b/>
          <w:bCs/>
        </w:rPr>
        <w:t xml:space="preserve"> </w:t>
      </w:r>
      <w:proofErr w:type="spellStart"/>
      <w:r w:rsidRPr="00040F21">
        <w:rPr>
          <w:rFonts w:ascii="Times New Roman" w:hAnsi="Times New Roman"/>
          <w:b/>
          <w:bCs/>
        </w:rPr>
        <w:t>view</w:t>
      </w:r>
      <w:proofErr w:type="spellEnd"/>
      <w:r w:rsidRPr="00040F21">
        <w:rPr>
          <w:rFonts w:ascii="Times New Roman" w:hAnsi="Times New Roman"/>
          <w:b/>
          <w:bCs/>
        </w:rPr>
        <w:t>)</w:t>
      </w:r>
      <w:r w:rsidRPr="00040F21">
        <w:rPr>
          <w:rFonts w:ascii="Times New Roman" w:hAnsi="Times New Roman"/>
        </w:rPr>
        <w:t xml:space="preserve"> oldalon is beépítettünk egy szerveroldali dátumellenőrzést, amely az esetlegesen manipulált hálózati kérések esetén is megtagadja az érvénytelen időintervallumra vonatkozó foglalások rögzítését.</w:t>
      </w:r>
    </w:p>
    <w:p w14:paraId="2E902451" w14:textId="77777777" w:rsidR="00CE7340" w:rsidRDefault="00CE7340" w:rsidP="00CE7340">
      <w:pPr>
        <w:spacing w:line="264" w:lineRule="auto"/>
        <w:rPr>
          <w:rFonts w:ascii="Times New Roman" w:hAnsi="Times New Roman"/>
        </w:rPr>
      </w:pPr>
    </w:p>
    <w:p w14:paraId="00F5080B" w14:textId="77777777" w:rsidR="00CE7340" w:rsidRPr="00040F21" w:rsidRDefault="00CE7340" w:rsidP="00CE7340">
      <w:pPr>
        <w:spacing w:line="264" w:lineRule="auto"/>
        <w:rPr>
          <w:rFonts w:ascii="Times New Roman" w:hAnsi="Times New Roman"/>
        </w:rPr>
      </w:pPr>
    </w:p>
    <w:p w14:paraId="41599446" w14:textId="77777777" w:rsidR="0074463C" w:rsidRDefault="00000000">
      <w:pPr>
        <w:pStyle w:val="Cmsor1"/>
        <w:jc w:val="center"/>
        <w:rPr>
          <w:rFonts w:ascii="Times New Roman" w:hAnsi="Times New Roman"/>
          <w:color w:val="363922"/>
        </w:rPr>
      </w:pPr>
      <w:bookmarkStart w:id="47" w:name="_Toc238138617"/>
      <w:bookmarkStart w:id="48" w:name="_Toc239515955"/>
      <w:bookmarkStart w:id="49" w:name="_Toc239536447"/>
      <w:r w:rsidRPr="00CE7340">
        <w:rPr>
          <w:rFonts w:ascii="Times New Roman" w:hAnsi="Times New Roman"/>
          <w:color w:val="363922"/>
        </w:rPr>
        <w:lastRenderedPageBreak/>
        <w:t>Továbbfejlesztési lehetőségek</w:t>
      </w:r>
      <w:bookmarkEnd w:id="47"/>
      <w:bookmarkEnd w:id="48"/>
      <w:bookmarkEnd w:id="49"/>
    </w:p>
    <w:p w14:paraId="0945086E" w14:textId="77777777" w:rsidR="00CE7340" w:rsidRPr="00CE7340" w:rsidRDefault="00CE7340" w:rsidP="00CE7340"/>
    <w:p w14:paraId="249A0DDC" w14:textId="77777777" w:rsidR="0074463C" w:rsidRPr="00040F21" w:rsidRDefault="00000000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A szállodairányítási rendszer jelenlegi verziója stabil alapot biztosít a napi operatív folyamatok automatizálásához, azonban a vendégélmény növelése és a belső munkaszervezés hatékonysága érdekében az alábbi bővítési lehetőségek jelölhetők ki:</w:t>
      </w:r>
    </w:p>
    <w:p w14:paraId="45126EE3" w14:textId="77777777" w:rsidR="0074463C" w:rsidRPr="00040F21" w:rsidRDefault="0074463C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6F34DC9E" w14:textId="77777777" w:rsidR="0074463C" w:rsidRPr="00040F21" w:rsidRDefault="00000000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1. Belső Rendszer és Vendégapplikáció Fejlesztései</w:t>
      </w:r>
    </w:p>
    <w:p w14:paraId="5A0097A7" w14:textId="77777777" w:rsidR="0074463C" w:rsidRPr="00040F21" w:rsidRDefault="0074463C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63C6BE0D" w14:textId="77777777" w:rsidR="0074463C" w:rsidRPr="00040F21" w:rsidRDefault="00000000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Itt-tartózkodás meghosszabbítása funkció élesítése: A recepciós felületen jelenleg helyet kapott a „Hosszabbítás” gomb, amely a következő fázisban kapja meg a teljes körű belső logikáját. A fejlesztés célja, hogy a vendég a saját felületén közvetlenül is kezdeményezhesse a tartózkodása meghosszabbítását, a rendszer pedig az elérhető kapacitások alapján automatikusan frissítse a foglalást és a számlázást.</w:t>
      </w:r>
    </w:p>
    <w:p w14:paraId="5A75F780" w14:textId="77777777" w:rsidR="0074463C" w:rsidRPr="00040F21" w:rsidRDefault="0074463C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7AA4D039" w14:textId="77777777" w:rsidR="0074463C" w:rsidRPr="00040F21" w:rsidRDefault="00000000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Szobaszerviz és éttermi rendelési modul: A vendégek számára elérhetővé válik egy digitális étlap, ahonnan közvetlenül a szobájukba rendelhetnek ételeket és italokat.</w:t>
      </w:r>
    </w:p>
    <w:p w14:paraId="1FD51C09" w14:textId="77777777" w:rsidR="0074463C" w:rsidRPr="00040F21" w:rsidRDefault="0074463C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4DA14C87" w14:textId="77777777" w:rsidR="0074463C" w:rsidRPr="00040F21" w:rsidRDefault="00000000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 xml:space="preserve">Éttermi kezelőfelület és jogosultságkezelés: Az éttermi személyzet számára egy dedikált modul készül a beérkező szobaszerviz-rendelések és asztalfoglalások valós idejű kezelésére. A felület elérése a többi dolgozói modulhoz (karbantartó, takarító) hasonlóan saját, szerepkör alapú </w:t>
      </w:r>
      <w:proofErr w:type="spellStart"/>
      <w:r w:rsidRPr="00040F21">
        <w:rPr>
          <w:rFonts w:ascii="Times New Roman" w:hAnsi="Times New Roman"/>
        </w:rPr>
        <w:t>autentikációval</w:t>
      </w:r>
      <w:proofErr w:type="spellEnd"/>
      <w:r w:rsidRPr="00040F21">
        <w:rPr>
          <w:rFonts w:ascii="Times New Roman" w:hAnsi="Times New Roman"/>
        </w:rPr>
        <w:t xml:space="preserve"> lesz védve.</w:t>
      </w:r>
    </w:p>
    <w:p w14:paraId="4001A6EB" w14:textId="77777777" w:rsidR="0074463C" w:rsidRPr="00040F21" w:rsidRDefault="0074463C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1A6D50FA" w14:textId="77777777" w:rsidR="0074463C" w:rsidRPr="00040F21" w:rsidRDefault="00000000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Wellness időpontfoglalás a szobából: A vendégek a szobai felületről közvetlenül foglalhatnak majd időpontot a különböző wellness-szolgáltatásokra és masszázsokra, kiküszöbölve a személyes vagy telefonos egyeztetést.</w:t>
      </w:r>
    </w:p>
    <w:p w14:paraId="6EC844DC" w14:textId="77777777" w:rsidR="0074463C" w:rsidRPr="00040F21" w:rsidRDefault="0074463C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1406950D" w14:textId="77777777" w:rsidR="0074463C" w:rsidRPr="00040F21" w:rsidRDefault="00000000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Wellness kezelőfelület: Külön adminisztrációs és operatív felület alakítható ki a wellness-részleg dolgozói számára a beérkező foglalások és a kapacitások nyomon követésére.</w:t>
      </w:r>
    </w:p>
    <w:p w14:paraId="5B90C134" w14:textId="77777777" w:rsidR="0074463C" w:rsidRPr="00040F21" w:rsidRDefault="0074463C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5B50CB8B" w14:textId="77777777" w:rsidR="0074463C" w:rsidRPr="00040F21" w:rsidRDefault="00000000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2. A Publikus Weboldal Bővítési Lehetőségei</w:t>
      </w:r>
    </w:p>
    <w:p w14:paraId="459D83AA" w14:textId="77777777" w:rsidR="0074463C" w:rsidRPr="00040F21" w:rsidRDefault="0074463C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46D0E760" w14:textId="77777777" w:rsidR="0074463C" w:rsidRPr="00040F21" w:rsidRDefault="00000000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 xml:space="preserve">Éttermi és wellness időpontfoglaló felület: A külsős vagy leendő vendégek számára a weboldalon keresztül is </w:t>
      </w:r>
      <w:proofErr w:type="spellStart"/>
      <w:r w:rsidRPr="00040F21">
        <w:rPr>
          <w:rFonts w:ascii="Times New Roman" w:hAnsi="Times New Roman"/>
        </w:rPr>
        <w:t>biztosítottá</w:t>
      </w:r>
      <w:proofErr w:type="spellEnd"/>
      <w:r w:rsidRPr="00040F21">
        <w:rPr>
          <w:rFonts w:ascii="Times New Roman" w:hAnsi="Times New Roman"/>
        </w:rPr>
        <w:t xml:space="preserve"> válik az asztalfoglalás, valamint a wellness-szolgáltatások előzetes lefoglalása.</w:t>
      </w:r>
    </w:p>
    <w:p w14:paraId="574926D0" w14:textId="77777777" w:rsidR="0074463C" w:rsidRPr="00040F21" w:rsidRDefault="0074463C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2C62EAB5" w14:textId="77777777" w:rsidR="0074463C" w:rsidRPr="00040F21" w:rsidRDefault="00000000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Részletes szobabemutató aloldalak: A szobatípusok kártyáira kattintva a látogatók egy külön aloldalra jutnak, ahol részletes leírások, galériák és Interaktív felszereltségi listák segítségével ismerhetik meg az egyes szobákat a foglalás előtt.</w:t>
      </w:r>
    </w:p>
    <w:p w14:paraId="69D2DFDE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59E337BD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7CDE43AB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75D6FA8B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5356976A" w14:textId="77777777" w:rsidR="0074463C" w:rsidRPr="00CE7340" w:rsidRDefault="00000000">
      <w:pPr>
        <w:pStyle w:val="Cmsor1"/>
        <w:jc w:val="center"/>
        <w:rPr>
          <w:rFonts w:ascii="Times New Roman" w:hAnsi="Times New Roman"/>
          <w:color w:val="363922"/>
        </w:rPr>
      </w:pPr>
      <w:bookmarkStart w:id="50" w:name="_Toc239515956"/>
      <w:bookmarkStart w:id="51" w:name="_Toc239536448"/>
      <w:r w:rsidRPr="00CE7340">
        <w:rPr>
          <w:rFonts w:ascii="Times New Roman" w:hAnsi="Times New Roman"/>
          <w:color w:val="363922"/>
        </w:rPr>
        <w:lastRenderedPageBreak/>
        <w:t>Összegzés és Megvalósíthatóság</w:t>
      </w:r>
      <w:bookmarkEnd w:id="50"/>
      <w:bookmarkEnd w:id="51"/>
    </w:p>
    <w:p w14:paraId="3BFB8D28" w14:textId="77777777" w:rsidR="0074463C" w:rsidRPr="00040F21" w:rsidRDefault="0074463C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3C631498" w14:textId="77777777" w:rsidR="0074463C" w:rsidRPr="00040F21" w:rsidRDefault="00000000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 xml:space="preserve">A bemutatott szállodairányítási rendszer egy modern, átlátható és jól skálázható digitális megoldást nyújt a szálloda napi operatív működésének teljes körű támogatására. Az egyes részlegek — a recepció, a karbantartás, a takarító személyzet és maguk a vendégek — számára kialakított dedikált modulok, valamint a valós idejű állapotfrissítések jelentősen csökkentik a belső kommunikációs </w:t>
      </w:r>
      <w:proofErr w:type="spellStart"/>
      <w:r w:rsidRPr="00040F21">
        <w:rPr>
          <w:rFonts w:ascii="Times New Roman" w:hAnsi="Times New Roman"/>
        </w:rPr>
        <w:t>terheket</w:t>
      </w:r>
      <w:proofErr w:type="spellEnd"/>
      <w:r w:rsidRPr="00040F21">
        <w:rPr>
          <w:rFonts w:ascii="Times New Roman" w:hAnsi="Times New Roman"/>
        </w:rPr>
        <w:t xml:space="preserve"> és a hibalehetőségeket.</w:t>
      </w:r>
    </w:p>
    <w:p w14:paraId="4019D59F" w14:textId="77777777" w:rsidR="0074463C" w:rsidRPr="00040F21" w:rsidRDefault="0074463C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3A251CC3" w14:textId="77777777" w:rsidR="0074463C" w:rsidRPr="00040F21" w:rsidRDefault="00000000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 xml:space="preserve">A </w:t>
      </w:r>
      <w:proofErr w:type="spellStart"/>
      <w:r w:rsidRPr="00040F21">
        <w:rPr>
          <w:rFonts w:ascii="Times New Roman" w:hAnsi="Times New Roman"/>
        </w:rPr>
        <w:t>Django</w:t>
      </w:r>
      <w:proofErr w:type="spellEnd"/>
      <w:r w:rsidRPr="00040F21">
        <w:rPr>
          <w:rFonts w:ascii="Times New Roman" w:hAnsi="Times New Roman"/>
        </w:rPr>
        <w:t xml:space="preserve"> alapú robusztus háttérstruktúra nemcsak a jelenleg működő funkciók biztonságos és stabil adatkezelését garantálja, hanem kiváló alapot teremt a dokumentációban részletezett jövőbeli bővítések rugalmas integrációjához is. A rendszer bevezetésével a szálloda nemcsak a belső munkafolyamatait optimalizálja, hanem a vendégélményt is magasabb szintre emeli.</w:t>
      </w:r>
    </w:p>
    <w:p w14:paraId="3CCD432D" w14:textId="77777777" w:rsidR="0074463C" w:rsidRPr="00040F21" w:rsidRDefault="0074463C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</w:p>
    <w:p w14:paraId="2996E320" w14:textId="77777777" w:rsidR="0074463C" w:rsidRPr="00040F21" w:rsidRDefault="00000000" w:rsidP="00CE7340">
      <w:pPr>
        <w:pStyle w:val="Nincstrkz"/>
        <w:spacing w:line="264" w:lineRule="auto"/>
        <w:jc w:val="both"/>
        <w:rPr>
          <w:rFonts w:ascii="Times New Roman" w:hAnsi="Times New Roman"/>
        </w:rPr>
      </w:pPr>
      <w:r w:rsidRPr="00040F21">
        <w:rPr>
          <w:rFonts w:ascii="Times New Roman" w:hAnsi="Times New Roman"/>
        </w:rPr>
        <w:t>Ennek fényében elsődleges jövőbeli célunk, hogy a rendszer iránti piacképességet és szakmai érdeklődést felmérjük, valamint újabb befektetői vagy partneri együttműködéseket találjunk. Ez a támogatás biztosítaná a szükséges hátteret ahhoz, hogy a fejlesztési munkát folytatva a platformot még komplexebb, teljes körű szolgáltatást nyújtó szoftverré formáljuk.</w:t>
      </w:r>
    </w:p>
    <w:sectPr w:rsidR="0074463C" w:rsidRPr="00040F21" w:rsidSect="00040F21">
      <w:footerReference w:type="default" r:id="rId30"/>
      <w:pgSz w:w="11906" w:h="16838"/>
      <w:pgMar w:top="1417" w:right="1417" w:bottom="1417" w:left="1417" w:header="708" w:footer="708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0A19F" w14:textId="77777777" w:rsidR="009F107C" w:rsidRDefault="009F107C">
      <w:pPr>
        <w:spacing w:after="0" w:line="240" w:lineRule="auto"/>
      </w:pPr>
      <w:r>
        <w:separator/>
      </w:r>
    </w:p>
  </w:endnote>
  <w:endnote w:type="continuationSeparator" w:id="0">
    <w:p w14:paraId="20A1012B" w14:textId="77777777" w:rsidR="009F107C" w:rsidRDefault="009F1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93240" w14:textId="77777777" w:rsidR="00000000" w:rsidRDefault="00000000">
    <w:pPr>
      <w:pStyle w:val="llb"/>
      <w:jc w:val="center"/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2</w:t>
    </w:r>
    <w:r>
      <w:rPr>
        <w:rFonts w:ascii="Times New Roman" w:hAnsi="Times New Roman"/>
      </w:rPr>
      <w:fldChar w:fldCharType="end"/>
    </w:r>
  </w:p>
  <w:p w14:paraId="0189B64B" w14:textId="77777777" w:rsidR="00000000" w:rsidRDefault="0000000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8DBF1" w14:textId="77777777" w:rsidR="009F107C" w:rsidRDefault="009F107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1B5A256" w14:textId="77777777" w:rsidR="009F107C" w:rsidRDefault="009F10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DB1"/>
    <w:multiLevelType w:val="multilevel"/>
    <w:tmpl w:val="89C02D8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FE5949"/>
    <w:multiLevelType w:val="multilevel"/>
    <w:tmpl w:val="04EE7F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111211BE"/>
    <w:multiLevelType w:val="multilevel"/>
    <w:tmpl w:val="CF50AB6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56573B0"/>
    <w:multiLevelType w:val="multilevel"/>
    <w:tmpl w:val="F5F8DEB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CFA5CA9"/>
    <w:multiLevelType w:val="multilevel"/>
    <w:tmpl w:val="FF3A086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9C817C6"/>
    <w:multiLevelType w:val="multilevel"/>
    <w:tmpl w:val="894228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6" w15:restartNumberingAfterBreak="0">
    <w:nsid w:val="30CA7E8F"/>
    <w:multiLevelType w:val="multilevel"/>
    <w:tmpl w:val="1598E1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36581AD3"/>
    <w:multiLevelType w:val="multilevel"/>
    <w:tmpl w:val="8040B71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371E4B15"/>
    <w:multiLevelType w:val="multilevel"/>
    <w:tmpl w:val="6720C7A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3E395D72"/>
    <w:multiLevelType w:val="multilevel"/>
    <w:tmpl w:val="4672024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468812EE"/>
    <w:multiLevelType w:val="multilevel"/>
    <w:tmpl w:val="E0A4A45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471B2AA5"/>
    <w:multiLevelType w:val="multilevel"/>
    <w:tmpl w:val="90A45AD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2" w15:restartNumberingAfterBreak="0">
    <w:nsid w:val="51EA450E"/>
    <w:multiLevelType w:val="multilevel"/>
    <w:tmpl w:val="CF28F1F2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3" w15:restartNumberingAfterBreak="0">
    <w:nsid w:val="525260F6"/>
    <w:multiLevelType w:val="multilevel"/>
    <w:tmpl w:val="EC6480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4" w15:restartNumberingAfterBreak="0">
    <w:nsid w:val="58DC4859"/>
    <w:multiLevelType w:val="multilevel"/>
    <w:tmpl w:val="9C76F28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5CA621C2"/>
    <w:multiLevelType w:val="hybridMultilevel"/>
    <w:tmpl w:val="8BF480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18798F"/>
    <w:multiLevelType w:val="multilevel"/>
    <w:tmpl w:val="83249D94"/>
    <w:lvl w:ilvl="0">
      <w:numFmt w:val="bullet"/>
      <w:lvlText w:val=""/>
      <w:lvlJc w:val="left"/>
      <w:pPr>
        <w:ind w:left="106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17" w15:restartNumberingAfterBreak="0">
    <w:nsid w:val="7AFA0B09"/>
    <w:multiLevelType w:val="multilevel"/>
    <w:tmpl w:val="09A8F49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113329309">
    <w:abstractNumId w:val="13"/>
  </w:num>
  <w:num w:numId="2" w16cid:durableId="757363879">
    <w:abstractNumId w:val="9"/>
  </w:num>
  <w:num w:numId="3" w16cid:durableId="1680500781">
    <w:abstractNumId w:val="0"/>
  </w:num>
  <w:num w:numId="4" w16cid:durableId="2102020739">
    <w:abstractNumId w:val="10"/>
  </w:num>
  <w:num w:numId="5" w16cid:durableId="1033311666">
    <w:abstractNumId w:val="7"/>
  </w:num>
  <w:num w:numId="6" w16cid:durableId="1544950261">
    <w:abstractNumId w:val="3"/>
  </w:num>
  <w:num w:numId="7" w16cid:durableId="281152339">
    <w:abstractNumId w:val="5"/>
  </w:num>
  <w:num w:numId="8" w16cid:durableId="1864593646">
    <w:abstractNumId w:val="4"/>
  </w:num>
  <w:num w:numId="9" w16cid:durableId="2057198279">
    <w:abstractNumId w:val="6"/>
  </w:num>
  <w:num w:numId="10" w16cid:durableId="799346079">
    <w:abstractNumId w:val="12"/>
  </w:num>
  <w:num w:numId="11" w16cid:durableId="775642000">
    <w:abstractNumId w:val="8"/>
  </w:num>
  <w:num w:numId="12" w16cid:durableId="1880169222">
    <w:abstractNumId w:val="17"/>
  </w:num>
  <w:num w:numId="13" w16cid:durableId="1361472152">
    <w:abstractNumId w:val="14"/>
  </w:num>
  <w:num w:numId="14" w16cid:durableId="1125587217">
    <w:abstractNumId w:val="2"/>
  </w:num>
  <w:num w:numId="15" w16cid:durableId="1977488708">
    <w:abstractNumId w:val="11"/>
  </w:num>
  <w:num w:numId="16" w16cid:durableId="1451974050">
    <w:abstractNumId w:val="1"/>
  </w:num>
  <w:num w:numId="17" w16cid:durableId="1752895294">
    <w:abstractNumId w:val="16"/>
  </w:num>
  <w:num w:numId="18" w16cid:durableId="17496933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4463C"/>
    <w:rsid w:val="0001501F"/>
    <w:rsid w:val="00040F21"/>
    <w:rsid w:val="001D2695"/>
    <w:rsid w:val="004279B3"/>
    <w:rsid w:val="0074463C"/>
    <w:rsid w:val="009F107C"/>
    <w:rsid w:val="00A9644A"/>
    <w:rsid w:val="00B13901"/>
    <w:rsid w:val="00B378CB"/>
    <w:rsid w:val="00BD1591"/>
    <w:rsid w:val="00CE7340"/>
    <w:rsid w:val="00FA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9A8F7"/>
  <w15:docId w15:val="{29978AD1-D5FA-48ED-A975-A0B643A3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hu-HU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uppressAutoHyphens/>
    </w:pPr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Cmsor7">
    <w:name w:val="heading 7"/>
    <w:basedOn w:val="Norml"/>
    <w:next w:val="Norm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Cmsor8">
    <w:name w:val="heading 8"/>
    <w:basedOn w:val="Norml"/>
    <w:next w:val="Norm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Cmsor9">
    <w:name w:val="heading 9"/>
    <w:basedOn w:val="Norml"/>
    <w:next w:val="Norm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Cmsor2Char">
    <w:name w:val="Címsor 2 Char"/>
    <w:basedOn w:val="Bekezdsalapbettpusa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Cmsor3Char">
    <w:name w:val="Címsor 3 Char"/>
    <w:basedOn w:val="Bekezdsalapbettpusa"/>
    <w:rPr>
      <w:rFonts w:eastAsia="Times New Roman" w:cs="Times New Roman"/>
      <w:color w:val="0F4761"/>
      <w:sz w:val="28"/>
      <w:szCs w:val="28"/>
    </w:rPr>
  </w:style>
  <w:style w:type="character" w:customStyle="1" w:styleId="Cmsor4Char">
    <w:name w:val="Címsor 4 Char"/>
    <w:basedOn w:val="Bekezdsalapbettpusa"/>
    <w:rPr>
      <w:rFonts w:eastAsia="Times New Roman" w:cs="Times New Roman"/>
      <w:i/>
      <w:iCs/>
      <w:color w:val="0F4761"/>
    </w:rPr>
  </w:style>
  <w:style w:type="character" w:customStyle="1" w:styleId="Cmsor5Char">
    <w:name w:val="Címsor 5 Char"/>
    <w:basedOn w:val="Bekezdsalapbettpusa"/>
    <w:rPr>
      <w:rFonts w:eastAsia="Times New Roman" w:cs="Times New Roman"/>
      <w:color w:val="0F4761"/>
    </w:rPr>
  </w:style>
  <w:style w:type="character" w:customStyle="1" w:styleId="Cmsor6Char">
    <w:name w:val="Címsor 6 Char"/>
    <w:basedOn w:val="Bekezdsalapbettpusa"/>
    <w:rPr>
      <w:rFonts w:eastAsia="Times New Roman" w:cs="Times New Roman"/>
      <w:i/>
      <w:iCs/>
      <w:color w:val="595959"/>
    </w:rPr>
  </w:style>
  <w:style w:type="character" w:customStyle="1" w:styleId="Cmsor7Char">
    <w:name w:val="Címsor 7 Char"/>
    <w:basedOn w:val="Bekezdsalapbettpusa"/>
    <w:rPr>
      <w:rFonts w:eastAsia="Times New Roman" w:cs="Times New Roman"/>
      <w:color w:val="595959"/>
    </w:rPr>
  </w:style>
  <w:style w:type="character" w:customStyle="1" w:styleId="Cmsor8Char">
    <w:name w:val="Címsor 8 Char"/>
    <w:basedOn w:val="Bekezdsalapbettpusa"/>
    <w:rPr>
      <w:rFonts w:eastAsia="Times New Roman" w:cs="Times New Roman"/>
      <w:i/>
      <w:iCs/>
      <w:color w:val="272727"/>
    </w:rPr>
  </w:style>
  <w:style w:type="character" w:customStyle="1" w:styleId="Cmsor9Char">
    <w:name w:val="Címsor 9 Char"/>
    <w:basedOn w:val="Bekezdsalapbettpusa"/>
    <w:rPr>
      <w:rFonts w:eastAsia="Times New Roman" w:cs="Times New Roman"/>
      <w:color w:val="272727"/>
    </w:rPr>
  </w:style>
  <w:style w:type="paragraph" w:styleId="Cm">
    <w:name w:val="Title"/>
    <w:basedOn w:val="Norml"/>
    <w:next w:val="Norm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CmChar">
    <w:name w:val="Cím Char"/>
    <w:basedOn w:val="Bekezdsalapbettpusa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Alcm">
    <w:name w:val="Subtitle"/>
    <w:basedOn w:val="Norml"/>
    <w:next w:val="Norm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AlcmChar">
    <w:name w:val="Alcím Char"/>
    <w:basedOn w:val="Bekezdsalapbettpusa"/>
    <w:rPr>
      <w:rFonts w:eastAsia="Times New Roman" w:cs="Times New Roman"/>
      <w:color w:val="595959"/>
      <w:spacing w:val="15"/>
      <w:sz w:val="28"/>
      <w:szCs w:val="28"/>
    </w:rPr>
  </w:style>
  <w:style w:type="paragraph" w:styleId="Idzet">
    <w:name w:val="Quote"/>
    <w:basedOn w:val="Norml"/>
    <w:next w:val="Norml"/>
    <w:pPr>
      <w:spacing w:before="160"/>
      <w:jc w:val="center"/>
    </w:pPr>
    <w:rPr>
      <w:i/>
      <w:iCs/>
      <w:color w:val="404040"/>
    </w:rPr>
  </w:style>
  <w:style w:type="character" w:customStyle="1" w:styleId="IdzetChar">
    <w:name w:val="Idézet Char"/>
    <w:basedOn w:val="Bekezdsalapbettpusa"/>
    <w:rPr>
      <w:i/>
      <w:iCs/>
      <w:color w:val="404040"/>
    </w:rPr>
  </w:style>
  <w:style w:type="paragraph" w:styleId="Listaszerbekezds">
    <w:name w:val="List Paragraph"/>
    <w:basedOn w:val="Norml"/>
    <w:pPr>
      <w:ind w:left="720"/>
      <w:contextualSpacing/>
    </w:pPr>
  </w:style>
  <w:style w:type="character" w:styleId="Erskiemels">
    <w:name w:val="Intense Emphasis"/>
    <w:basedOn w:val="Bekezdsalapbettpusa"/>
    <w:rPr>
      <w:i/>
      <w:iCs/>
      <w:color w:val="0F4761"/>
    </w:rPr>
  </w:style>
  <w:style w:type="paragraph" w:styleId="Kiemeltidzet">
    <w:name w:val="Intense Quote"/>
    <w:basedOn w:val="Norml"/>
    <w:next w:val="Norm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KiemeltidzetChar">
    <w:name w:val="Kiemelt idézet Char"/>
    <w:basedOn w:val="Bekezdsalapbettpusa"/>
    <w:rPr>
      <w:i/>
      <w:iCs/>
      <w:color w:val="0F4761"/>
    </w:rPr>
  </w:style>
  <w:style w:type="character" w:styleId="Ershivatkozs">
    <w:name w:val="Intense Reference"/>
    <w:basedOn w:val="Bekezdsalapbettpusa"/>
    <w:rPr>
      <w:b/>
      <w:bCs/>
      <w:smallCaps/>
      <w:color w:val="0F4761"/>
      <w:spacing w:val="5"/>
    </w:rPr>
  </w:style>
  <w:style w:type="paragraph" w:styleId="Nincstrkz">
    <w:name w:val="No Spacing"/>
    <w:pPr>
      <w:suppressAutoHyphens/>
      <w:spacing w:after="0" w:line="240" w:lineRule="auto"/>
    </w:pPr>
  </w:style>
  <w:style w:type="paragraph" w:styleId="Tartalomjegyzkcmsora">
    <w:name w:val="TOC Heading"/>
    <w:basedOn w:val="Cmsor1"/>
    <w:next w:val="Norml"/>
    <w:pPr>
      <w:spacing w:before="240" w:after="0" w:line="254" w:lineRule="auto"/>
    </w:pPr>
    <w:rPr>
      <w:kern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pPr>
      <w:spacing w:after="100"/>
    </w:pPr>
  </w:style>
  <w:style w:type="character" w:styleId="Hiperhivatkozs">
    <w:name w:val="Hyperlink"/>
    <w:basedOn w:val="Bekezdsalapbettpusa"/>
    <w:uiPriority w:val="99"/>
    <w:rPr>
      <w:color w:val="467886"/>
      <w:u w:val="single"/>
    </w:rPr>
  </w:style>
  <w:style w:type="paragraph" w:styleId="lfej">
    <w:name w:val="header"/>
    <w:basedOn w:val="Norm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</w:style>
  <w:style w:type="paragraph" w:styleId="llb">
    <w:name w:val="footer"/>
    <w:basedOn w:val="Norm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</w:style>
  <w:style w:type="paragraph" w:styleId="TJ2">
    <w:name w:val="toc 2"/>
    <w:basedOn w:val="Norml"/>
    <w:next w:val="Norml"/>
    <w:autoRedefine/>
    <w:uiPriority w:val="39"/>
    <w:rsid w:val="00A9644A"/>
    <w:pPr>
      <w:tabs>
        <w:tab w:val="right" w:leader="dot" w:pos="9062"/>
      </w:tabs>
      <w:spacing w:after="100" w:line="360" w:lineRule="auto"/>
      <w:ind w:left="23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21</Pages>
  <Words>3054</Words>
  <Characters>21075</Characters>
  <Application>Microsoft Office Word</Application>
  <DocSecurity>0</DocSecurity>
  <Lines>175</Lines>
  <Paragraphs>48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Róka</dc:creator>
  <dc:description/>
  <cp:lastModifiedBy>László Komoróczy</cp:lastModifiedBy>
  <cp:revision>9</cp:revision>
  <dcterms:created xsi:type="dcterms:W3CDTF">2026-09-05T19:07:00Z</dcterms:created>
  <dcterms:modified xsi:type="dcterms:W3CDTF">2026-09-05T19:39:00Z</dcterms:modified>
</cp:coreProperties>
</file>